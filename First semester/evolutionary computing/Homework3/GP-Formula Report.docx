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33974" w14:textId="052F2EC8" w:rsidR="00D077E9" w:rsidRDefault="002C50D5" w:rsidP="00D70D02">
      <w:r>
        <w:rPr>
          <w:noProof/>
        </w:rPr>
        <w:drawing>
          <wp:anchor distT="0" distB="0" distL="114300" distR="114300" simplePos="0" relativeHeight="251658239" behindDoc="1" locked="0" layoutInCell="1" allowOverlap="1" wp14:anchorId="191E42AD" wp14:editId="433704CF">
            <wp:simplePos x="0" y="0"/>
            <wp:positionH relativeFrom="column">
              <wp:posOffset>-202609</wp:posOffset>
            </wp:positionH>
            <wp:positionV relativeFrom="page">
              <wp:posOffset>-539399</wp:posOffset>
            </wp:positionV>
            <wp:extent cx="6661798" cy="7758701"/>
            <wp:effectExtent l="35878" t="27622" r="28892" b="28893"/>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6672117" cy="7770719"/>
                    </a:xfrm>
                    <a:prstGeom prst="rect">
                      <a:avLst/>
                    </a:prstGeom>
                    <a:scene3d>
                      <a:camera prst="orthographicFront">
                        <a:rot lat="0" lon="0" rev="0"/>
                      </a:camera>
                      <a:lightRig rig="threePt" dir="t"/>
                    </a:scene3d>
                  </pic:spPr>
                </pic:pic>
              </a:graphicData>
            </a:graphic>
            <wp14:sizeRelH relativeFrom="margin">
              <wp14:pctWidth>0</wp14:pctWidth>
            </wp14:sizeRelH>
            <wp14:sizeRelV relativeFrom="margin">
              <wp14:pctHeight>0</wp14:pctHeight>
            </wp14:sizeRelV>
          </wp:anchor>
        </w:drawing>
      </w:r>
      <w:r w:rsidR="004A6BD3">
        <w:rPr>
          <w:noProof/>
        </w:rPr>
        <mc:AlternateContent>
          <mc:Choice Requires="wps">
            <w:drawing>
              <wp:anchor distT="0" distB="0" distL="114300" distR="114300" simplePos="0" relativeHeight="251660288" behindDoc="1" locked="0" layoutInCell="1" allowOverlap="1" wp14:anchorId="23964832" wp14:editId="7E225252">
                <wp:simplePos x="0" y="0"/>
                <wp:positionH relativeFrom="column">
                  <wp:posOffset>-210820</wp:posOffset>
                </wp:positionH>
                <wp:positionV relativeFrom="page">
                  <wp:posOffset>901700</wp:posOffset>
                </wp:positionV>
                <wp:extent cx="4737100" cy="82677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73710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5C0A10" id="Rectangle 3" o:spid="_x0000_s1026" alt="white rectangle for text on cover" style="position:absolute;margin-left:-16.6pt;margin-top:71pt;width:373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9UyewIAAF8FAAAOAAAAZHJzL2Uyb0RvYy54bWysVMFu2zAMvQ/YPwi6r7aztOmCOkWQIsOA&#13;&#10;oi3aDj0rshQbkEVNUuJkXz9Ksp2uK3YY5oMsiuQj+UTq6vrQKrIX1jWgS1qc5ZQIzaFq9Lak35/X&#13;&#10;ny4pcZ7piinQoqRH4ej14uOHq87MxQRqUJWwBEG0m3empLX3Zp5ljteiZe4MjNColGBb5lG026yy&#13;&#10;rEP0VmWTPL/IOrCVscCFc3h6k5R0EfGlFNzfS+mEJ6qkmJuPq43rJqzZ4orNt5aZuuF9GuwfsmhZ&#13;&#10;ozHoCHXDPCM72/wB1TbcggPpzzi0GUjZcBFrwGqK/E01TzUzItaC5Dgz0uT+Hyy/2z+ZB4s0dMbN&#13;&#10;HW5DFQdp2/DH/MghknUcyRIHTzgeTmefZ0WOnHLUXU4uZjMUECc7uRvr/FcBLQmbklq8jUgS2986&#13;&#10;n0wHkxDNgWqqdaNUFEIHiJWyZM/w7jbbogf/zUrpYKsheCXAcJKdaok7f1Qi2Cn9KCRpKsx+EhOJ&#13;&#10;bXYKwjgX2hdJVbNKpNjnOX5D9CGtWGgEDMgS44/YPcBgmUAG7JRlbx9cRezS0Tn/W2LJefSIkUH7&#13;&#10;0bltNNj3ABRW1UdO9gNJiZrA0gaq44MlFtKMOMPXDV7bLXP+gVkcCrxqHHR/j4tU0JUU+h0lNdif&#13;&#10;750He+xV1FLS4ZCV1P3YMSsoUd80dvGXYjoNUxmF6flsgoJ9rdm81uhduwLshQKfFMPjNth7NWyl&#13;&#10;hfYF34NliIoqpjnGLin3dhBWPg0/vihcLJfRDCfRMH+rnwwP4IHV0JbPhxdmTd+7Htv+DoaBZPM3&#13;&#10;LZxsg6eG5c6DbGJ/n3jt+cYpjo3TvzjhmXgtR6vTu7j4BQAA//8DAFBLAwQUAAYACAAAACEA5sFS&#13;&#10;BeUAAAARAQAADwAAAGRycy9kb3ducmV2LnhtbEyPT0/DMAzF70h8h8hI3LZkbUdR13RC/JkYN7aV&#13;&#10;c9aEtqJxSpNu5dvjneBiyfbz8/vl68l27GQG3zqUsJgLYAYrp1usJRz2L7N7YD4o1KpzaCT8GA/r&#13;&#10;4voqV5l2Z3w3p12oGZmgz5SEJoQ+49xXjbHKz11vkHafbrAqUDvUXA/qTOa245EQd9yqFulDo3rz&#13;&#10;2JjqazdaCeMy3T5PH9+buBRl+lZ2y9ew6aW8vZmeVlQeVsCCmcLfBVwYKD8UFOzoRtSedRJmcRyR&#13;&#10;lBZJRGSkSBcRER0vkyQRwIuc/ycpfgEAAP//AwBQSwECLQAUAAYACAAAACEAtoM4kv4AAADhAQAA&#13;&#10;EwAAAAAAAAAAAAAAAAAAAAAAW0NvbnRlbnRfVHlwZXNdLnhtbFBLAQItABQABgAIAAAAIQA4/SH/&#13;&#10;1gAAAJQBAAALAAAAAAAAAAAAAAAAAC8BAABfcmVscy8ucmVsc1BLAQItABQABgAIAAAAIQAqK9Uy&#13;&#10;ewIAAF8FAAAOAAAAAAAAAAAAAAAAAC4CAABkcnMvZTJvRG9jLnhtbFBLAQItABQABgAIAAAAIQDm&#13;&#10;wVIF5QAAABEBAAAPAAAAAAAAAAAAAAAAANUEAABkcnMvZG93bnJldi54bWxQSwUGAAAAAAQABADz&#13;&#10;AAAA5wUAAAAA&#13;&#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80"/>
      </w:tblGrid>
      <w:tr w:rsidR="00D077E9" w14:paraId="69AB099F" w14:textId="77777777" w:rsidTr="00D077E9">
        <w:trPr>
          <w:trHeight w:val="1894"/>
        </w:trPr>
        <w:tc>
          <w:tcPr>
            <w:tcW w:w="5580" w:type="dxa"/>
            <w:tcBorders>
              <w:top w:val="nil"/>
              <w:left w:val="nil"/>
              <w:bottom w:val="nil"/>
              <w:right w:val="nil"/>
            </w:tcBorders>
          </w:tcPr>
          <w:p w14:paraId="31F00A62" w14:textId="77777777" w:rsidR="00D077E9" w:rsidRDefault="00D077E9" w:rsidP="00D077E9">
            <w:r>
              <w:rPr>
                <w:noProof/>
              </w:rPr>
              <mc:AlternateContent>
                <mc:Choice Requires="wps">
                  <w:drawing>
                    <wp:inline distT="0" distB="0" distL="0" distR="0" wp14:anchorId="03CCF7C4" wp14:editId="7F11D31A">
                      <wp:extent cx="4241800" cy="1676400"/>
                      <wp:effectExtent l="0" t="0" r="0" b="0"/>
                      <wp:docPr id="8" name="Text Box 8"/>
                      <wp:cNvGraphicFramePr/>
                      <a:graphic xmlns:a="http://schemas.openxmlformats.org/drawingml/2006/main">
                        <a:graphicData uri="http://schemas.microsoft.com/office/word/2010/wordprocessingShape">
                          <wps:wsp>
                            <wps:cNvSpPr txBox="1"/>
                            <wps:spPr>
                              <a:xfrm>
                                <a:off x="0" y="0"/>
                                <a:ext cx="4241800" cy="1676400"/>
                              </a:xfrm>
                              <a:prstGeom prst="rect">
                                <a:avLst/>
                              </a:prstGeom>
                              <a:noFill/>
                              <a:ln w="6350">
                                <a:noFill/>
                              </a:ln>
                            </wps:spPr>
                            <wps:txbx>
                              <w:txbxContent>
                                <w:p w14:paraId="68508BC1" w14:textId="750E49E5" w:rsidR="008D4D42" w:rsidRDefault="008D4D42" w:rsidP="008D4D42">
                                  <w:pPr>
                                    <w:pStyle w:val="Title"/>
                                    <w:jc w:val="center"/>
                                    <w:rPr>
                                      <w:rFonts w:eastAsia="Times New Roman"/>
                                      <w:color w:val="auto"/>
                                      <w:sz w:val="24"/>
                                      <w:szCs w:val="24"/>
                                    </w:rPr>
                                  </w:pPr>
                                  <w:r>
                                    <w:t>Find Arithmetic Formula by GP</w:t>
                                  </w:r>
                                </w:p>
                                <w:p w14:paraId="1394121F" w14:textId="28B5FA50" w:rsidR="004A6BD3" w:rsidRPr="00D86945" w:rsidRDefault="004A6BD3" w:rsidP="008D4D42">
                                  <w:pPr>
                                    <w:pStyle w:val="Titl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CCF7C4" id="_x0000_t202" coordsize="21600,21600" o:spt="202" path="m,l,21600r21600,l21600,xe">
                      <v:stroke joinstyle="miter"/>
                      <v:path gradientshapeok="t" o:connecttype="rect"/>
                    </v:shapetype>
                    <v:shape id="Text Box 8" o:spid="_x0000_s1026" type="#_x0000_t202" style="width:334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Z9nFwIAAC0EAAAOAAAAZHJzL2Uyb0RvYy54bWysU8tu2zAQvBfoPxC815JcxUkFy4GbwEUB&#13;&#10;IwngFDnTFGkJoLgsSVtyv75LSn4g7anohdrlrvYxM5zf960iB2FdA7qk2SSlRGgOVaN3Jf3xuvp0&#13;&#10;R4nzTFdMgRYlPQpH7xcfP8w7U4gp1KAqYQkW0a7oTElr702RJI7XomVuAkZoDEqwLfPo2l1SWdZh&#13;&#10;9VYl0zSdJR3Yyljgwjm8fRyCdBHrSym4f5bSCU9USXE2H08bz204k8WcFTvLTN3wcQz2D1O0rNHY&#13;&#10;9FzqkXlG9rb5o1TbcAsOpJ9waBOQsuEi7oDbZOm7bTY1MyLuguA4c4bJ/b+y/OmwMS+W+P4r9Ehg&#13;&#10;AKQzrnB4GfbppW3DFyclGEcIj2fYRO8Jx8t8mmd3KYY4xrLZ7SxHB+skl9+Ndf6bgJYEo6QWeYlw&#13;&#10;scPa+SH1lBK6aVg1SkVulCZdSWefb9L4wzmCxZXGHpdhg+X7bT9usIXqiItZGDh3hq8abL5mzr8w&#13;&#10;iyTjwChc/4yHVIBNYLQoqcH++tt9yEfsMUpJh6Ipqfu5Z1ZQor5rZOVLludBZdHJb26n6NjryPY6&#13;&#10;ovftA6AuM3wihkcz5Ht1MqWF9g31vQxdMcQ0x94l9SfzwQ9SxvfBxXIZk1BXhvm13hgeSgc4A7Sv&#13;&#10;/RuzZsTfI3VPcJIXK97RMOQORCz3HmQTOQoAD6iOuKMmI8vj+wmiv/Zj1uWVL34DAAD//wMAUEsD&#13;&#10;BBQABgAIAAAAIQAJoGDN3wAAAAoBAAAPAAAAZHJzL2Rvd25yZXYueG1sTI9BS8NAEIXvgv9hGcGb&#13;&#10;3Rg0hDSbUiJFED209uJtkt0mwd3ZmN220V/v6EUvDx6PefO+cjU7K05mCoMnBbeLBISh1uuBOgX7&#13;&#10;181NDiJEJI3Wk1HwaQKsqsuLEgvtz7Q1p13sBJdQKFBBH+NYSBna3jgMCz8a4uzgJ4eR7dRJPeGZ&#13;&#10;y52VaZJk0uFA/KHH0dS9ad93R6fgqd684LZJXf5l68fnw3r82L/dK3V9NT8sWdZLENHM8e8Cfhh4&#13;&#10;P1Q8rPFH0kFYBUwTf5WzLMvZNgrS7C4BWZXyP0L1DQAA//8DAFBLAQItABQABgAIAAAAIQC2gziS&#13;&#10;/gAAAOEBAAATAAAAAAAAAAAAAAAAAAAAAABbQ29udGVudF9UeXBlc10ueG1sUEsBAi0AFAAGAAgA&#13;&#10;AAAhADj9If/WAAAAlAEAAAsAAAAAAAAAAAAAAAAALwEAAF9yZWxzLy5yZWxzUEsBAi0AFAAGAAgA&#13;&#10;AAAhAMNhn2cXAgAALQQAAA4AAAAAAAAAAAAAAAAALgIAAGRycy9lMm9Eb2MueG1sUEsBAi0AFAAG&#13;&#10;AAgAAAAhAAmgYM3fAAAACgEAAA8AAAAAAAAAAAAAAAAAcQQAAGRycy9kb3ducmV2LnhtbFBLBQYA&#13;&#10;AAAABAAEAPMAAAB9BQAAAAA=&#13;&#10;" filled="f" stroked="f" strokeweight=".5pt">
                      <v:textbox>
                        <w:txbxContent>
                          <w:p w14:paraId="68508BC1" w14:textId="750E49E5" w:rsidR="008D4D42" w:rsidRDefault="008D4D42" w:rsidP="008D4D42">
                            <w:pPr>
                              <w:pStyle w:val="Title"/>
                              <w:jc w:val="center"/>
                              <w:rPr>
                                <w:rFonts w:eastAsia="Times New Roman"/>
                                <w:color w:val="auto"/>
                                <w:sz w:val="24"/>
                                <w:szCs w:val="24"/>
                              </w:rPr>
                            </w:pPr>
                            <w:r>
                              <w:t>Find Arithmetic Formula by GP</w:t>
                            </w:r>
                          </w:p>
                          <w:p w14:paraId="1394121F" w14:textId="28B5FA50" w:rsidR="004A6BD3" w:rsidRPr="00D86945" w:rsidRDefault="004A6BD3" w:rsidP="008D4D42">
                            <w:pPr>
                              <w:pStyle w:val="Title"/>
                              <w:jc w:val="center"/>
                            </w:pPr>
                          </w:p>
                        </w:txbxContent>
                      </v:textbox>
                      <w10:anchorlock/>
                    </v:shape>
                  </w:pict>
                </mc:Fallback>
              </mc:AlternateContent>
            </w:r>
          </w:p>
          <w:p w14:paraId="60CB132A" w14:textId="1AA052CA" w:rsidR="00D077E9" w:rsidRDefault="00D077E9" w:rsidP="00D077E9"/>
        </w:tc>
      </w:tr>
      <w:tr w:rsidR="00D077E9" w14:paraId="61A2DB1C" w14:textId="77777777" w:rsidTr="00D077E9">
        <w:trPr>
          <w:trHeight w:val="7636"/>
        </w:trPr>
        <w:tc>
          <w:tcPr>
            <w:tcW w:w="5580" w:type="dxa"/>
            <w:tcBorders>
              <w:top w:val="nil"/>
              <w:left w:val="nil"/>
              <w:bottom w:val="nil"/>
              <w:right w:val="nil"/>
            </w:tcBorders>
          </w:tcPr>
          <w:p w14:paraId="619D1105" w14:textId="54BE9BC6" w:rsidR="00D077E9" w:rsidRDefault="004A6BD3" w:rsidP="00D077E9">
            <w:pPr>
              <w:rPr>
                <w:noProof/>
              </w:rPr>
            </w:pPr>
            <w:r>
              <w:rPr>
                <w:noProof/>
              </w:rPr>
              <mc:AlternateContent>
                <mc:Choice Requires="wps">
                  <w:drawing>
                    <wp:inline distT="0" distB="0" distL="0" distR="0" wp14:anchorId="2F6ADE96" wp14:editId="1141D5E8">
                      <wp:extent cx="2971800" cy="0"/>
                      <wp:effectExtent l="0" t="12700" r="25400" b="25400"/>
                      <wp:docPr id="5" name="Straight Connector 5" descr="text divider"/>
                      <wp:cNvGraphicFramePr/>
                      <a:graphic xmlns:a="http://schemas.openxmlformats.org/drawingml/2006/main">
                        <a:graphicData uri="http://schemas.microsoft.com/office/word/2010/wordprocessingShape">
                          <wps:wsp>
                            <wps:cNvCnPr/>
                            <wps:spPr>
                              <a:xfrm>
                                <a:off x="0" y="0"/>
                                <a:ext cx="297180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89D73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34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1g0uwEAAN4DAAAOAAAAZHJzL2Uyb0RvYy54bWysU02P0zAQvSPxHyzfaZIiQYma7mFXywXB&#13;&#10;Ctgf4HXGjSXbY9mmSf89YydNlw8hgbg4HnvemzfPk/3NZA07QYgaXcebTc0ZOIm9dseOP369f7Xj&#13;&#10;LCbhemHQQcfPEPnN4eWL/ehb2OKApofAiMTFdvQdH1LybVVFOYAVcYMeHF0qDFYkCsOx6oMYid2a&#13;&#10;alvXb6oRQ+8DSoiRTu/mS34o/EqBTJ+UipCY6ThpS2UNZX3Ka3XYi/YYhB+0XGSIf1BhhXZUdKW6&#13;&#10;E0mwb0H/QmW1DBhRpY1EW6FSWkLpgbpp6p+6+TIID6UXMif61ab4/2jlx9Otewhkw+hjG/1DyF1M&#13;&#10;Ktj8JX1sKmadV7NgSkzS4fbd22ZXk6fyclddgT7E9B7QsrzpuNEu9yFacfoQExWj1EtKPjaOjR1/&#13;&#10;vWuIL8cRje7vtTElyLMAtyawk6BXTNM2vxoxPMuiyDg6vDZRdulsYOb/DIrpnmQ3c4EfOYWU4FKz&#13;&#10;8BpH2RmmSMEKXJT9CbjkZyiU2fsb8IooldGlFWy1w/A72Wm6SFZz/sWBue9swRP25/K8xRoaouLc&#13;&#10;MvB5Sp/HBX79LQ/fAQAA//8DAFBLAwQUAAYACAAAACEA+DWI89oAAAAHAQAADwAAAGRycy9kb3du&#13;&#10;cmV2LnhtbEyPwW7CMBBE75X6D9Yi9VYcqgpFIQ5CVO2h7aW0B45OvCQp9jqyDYS/78KFXkYajXb2&#13;&#10;TbkcnRVHDLH3pGA2zUAgNd701Cr4+X59zEHEpMlo6wkVnDHCsrq/K3Vh/Im+8LhJreASioVW0KU0&#13;&#10;FFLGpkOn49QPSJztfHA6sQ2tNEGfuNxZ+ZRlc+l0T/yh0wOuO2z2m4NTsPtYmfzt/TfU9fbzPOI2&#13;&#10;DjZFpR4m48uCZbUAkXBMtwu4bGB+qBis9gcyUVgFvCZdlbPnec62vlhZlfI/f/UHAAD//wMAUEsB&#13;&#10;Ai0AFAAGAAgAAAAhALaDOJL+AAAA4QEAABMAAAAAAAAAAAAAAAAAAAAAAFtDb250ZW50X1R5cGVz&#13;&#10;XS54bWxQSwECLQAUAAYACAAAACEAOP0h/9YAAACUAQAACwAAAAAAAAAAAAAAAAAvAQAAX3JlbHMv&#13;&#10;LnJlbHNQSwECLQAUAAYACAAAACEAUO9YNLsBAADeAwAADgAAAAAAAAAAAAAAAAAuAgAAZHJzL2Uy&#13;&#10;b0RvYy54bWxQSwECLQAUAAYACAAAACEA+DWI89oAAAAHAQAADwAAAAAAAAAAAAAAAAAVBAAAZHJz&#13;&#10;L2Rvd25yZXYueG1sUEsFBgAAAAAEAAQA8wAAABwFAAAAAA==&#13;&#10;" strokecolor="#082a75 [3215]" strokeweight="3pt">
                      <w10:anchorlock/>
                    </v:line>
                  </w:pict>
                </mc:Fallback>
              </mc:AlternateContent>
            </w:r>
          </w:p>
        </w:tc>
      </w:tr>
      <w:tr w:rsidR="00D077E9" w14:paraId="108082E4" w14:textId="77777777" w:rsidTr="00D077E9">
        <w:trPr>
          <w:trHeight w:val="2171"/>
        </w:trPr>
        <w:tc>
          <w:tcPr>
            <w:tcW w:w="5580" w:type="dxa"/>
            <w:tcBorders>
              <w:top w:val="nil"/>
              <w:left w:val="nil"/>
              <w:bottom w:val="nil"/>
              <w:right w:val="nil"/>
            </w:tcBorders>
          </w:tcPr>
          <w:sdt>
            <w:sdtPr>
              <w:id w:val="1080870105"/>
              <w:placeholder>
                <w:docPart w:val="3625F26AA8B18E4287E0986A5F0F989C"/>
              </w:placeholder>
              <w15:appearance w15:val="hidden"/>
            </w:sdtPr>
            <w:sdtContent>
              <w:p w14:paraId="3FBCA966" w14:textId="641BE1B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1D0E96">
                  <w:rPr>
                    <w:rStyle w:val="SubtitleChar"/>
                    <w:b w:val="0"/>
                    <w:noProof/>
                  </w:rPr>
                  <w:t xml:space="preserve">January </w:t>
                </w:r>
                <w:r w:rsidR="008D4D42">
                  <w:rPr>
                    <w:rStyle w:val="SubtitleChar"/>
                    <w:b w:val="0"/>
                    <w:noProof/>
                  </w:rPr>
                  <w:t>1</w:t>
                </w:r>
                <w:r w:rsidR="008D4D42">
                  <w:rPr>
                    <w:rStyle w:val="SubtitleChar"/>
                    <w:noProof/>
                  </w:rPr>
                  <w:t>9</w:t>
                </w:r>
                <w:r w:rsidRPr="00D86945">
                  <w:rPr>
                    <w:rStyle w:val="SubtitleChar"/>
                    <w:b w:val="0"/>
                  </w:rPr>
                  <w:fldChar w:fldCharType="end"/>
                </w:r>
              </w:p>
            </w:sdtContent>
          </w:sdt>
          <w:p w14:paraId="43BB7AEE"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B887E8B" wp14:editId="5E6B6BD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E7109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xh7SvgEAAN4DAAAOAAAAZHJzL2Uyb0RvYy54bWysU8Fu3CAQvVfqPyDuXdubqMpa680hUXqp&#13;&#10;2qhtPoDgYY0EDAK69v59B7zrjdqqUqNcMAzz3rx5jLe3kzXsACFqdB1vVjVn4CT22u07/vTj4cMN&#13;&#10;ZzEJ1wuDDjp+hMhvd+/fbUffwhoHND0ERiQutqPv+JCSb6sqygGsiCv04OhSYbAi0THsqz6Ikdit&#13;&#10;qdZ1/bEaMfQ+oIQYKXo/X/Jd4VcKZPqqVITETMdJWyprKOtzXqvdVrT7IPyg5UmGeIUKK7SjogvV&#13;&#10;vUiC/Qz6DyqrZcCIKq0k2gqV0hJKD9RNU//WzfdBeCi9kDnRLzbFt6OVXw537jGQDaOPbfSPIXcx&#13;&#10;qWDzl/SxqZh1XMyCKTFJweZ6c7W53nAmz3fVBehDTJ8ALcubjhvtch+iFYfPMVExSj2n5LBxbOz4&#13;&#10;1U1T1yUtotH9gzYmX5ZZgDsT2EHQK6ZpnV+NGF5k0ck4Cl6aKLt0NDDzfwPFdJ9lzwXyfF04hZTg&#13;&#10;UnPiNY6yM0yRggV4UvYv4Ck/Q6HM3v+AF0SpjC4tYKsdhr/JTtNZsprzzw7MfWcLnrE/luct1tAQ&#13;&#10;FedOA5+n9OW5wC+/5e4XAAAA//8DAFBLAwQUAAYACAAAACEAFOC0VNsAAAAHAQAADwAAAGRycy9k&#13;&#10;b3ducmV2LnhtbEyPwW7CMBBE75X6D9Yi9VYcQK1QiINQq/bQcintgaMTL0nAXke2gfD3Xbi0l5FG&#13;&#10;o519UywHZ8UJQ+w8KZiMMxBItTcdNQp+vt8e5yBi0mS09YQKLhhhWd7fFTo3/kxfeNqkRnAJxVwr&#13;&#10;aFPqcylj3aLTcex7JM52Pjid2IZGmqDPXO6snGbZs3S6I/7Q6h5fWqwPm6NTsPtcmfn7xz5U1XZ9&#13;&#10;GXAbe5uiUg+j4XXBslqASDikvwu4bmB+KBms8kcyUVgFvCbdlLPp7GkGorpaWRbyP3/5CwAA//8D&#13;&#10;AFBLAQItABQABgAIAAAAIQC2gziS/gAAAOEBAAATAAAAAAAAAAAAAAAAAAAAAABbQ29udGVudF9U&#13;&#10;eXBlc10ueG1sUEsBAi0AFAAGAAgAAAAhADj9If/WAAAAlAEAAAsAAAAAAAAAAAAAAAAALwEAAF9y&#13;&#10;ZWxzLy5yZWxzUEsBAi0AFAAGAAgAAAAhAKXGHtK+AQAA3gMAAA4AAAAAAAAAAAAAAAAALgIAAGRy&#13;&#10;cy9lMm9Eb2MueG1sUEsBAi0AFAAGAAgAAAAhABTgtFTbAAAABwEAAA8AAAAAAAAAAAAAAAAAGAQA&#13;&#10;AGRycy9kb3ducmV2LnhtbFBLBQYAAAAABAAEAPMAAAAgBQAAAAA=&#13;&#10;" strokecolor="#082a75 [3215]" strokeweight="3pt">
                      <w10:anchorlock/>
                    </v:line>
                  </w:pict>
                </mc:Fallback>
              </mc:AlternateContent>
            </w:r>
          </w:p>
          <w:p w14:paraId="0A67E43D" w14:textId="77777777" w:rsidR="00D077E9" w:rsidRDefault="00D077E9" w:rsidP="00D077E9">
            <w:pPr>
              <w:rPr>
                <w:noProof/>
                <w:sz w:val="10"/>
                <w:szCs w:val="10"/>
              </w:rPr>
            </w:pPr>
          </w:p>
          <w:p w14:paraId="4EABC197" w14:textId="77777777" w:rsidR="00D077E9" w:rsidRDefault="00D077E9" w:rsidP="00D077E9">
            <w:pPr>
              <w:rPr>
                <w:noProof/>
                <w:sz w:val="10"/>
                <w:szCs w:val="10"/>
              </w:rPr>
            </w:pPr>
          </w:p>
          <w:p w14:paraId="2E2E97FF" w14:textId="37E63FBE" w:rsidR="00D077E9" w:rsidRDefault="00000000" w:rsidP="00D077E9">
            <w:sdt>
              <w:sdtPr>
                <w:id w:val="-1740469667"/>
                <w:placeholder>
                  <w:docPart w:val="6A699B7FDF48C441B0C08FFE874E415C"/>
                </w:placeholder>
                <w15:appearance w15:val="hidden"/>
              </w:sdtPr>
              <w:sdtContent>
                <w:hyperlink r:id="rId9" w:history="1">
                  <w:r w:rsidR="008D6B29" w:rsidRPr="00D340B9">
                    <w:rPr>
                      <w:rStyle w:val="Hyperlink"/>
                    </w:rPr>
                    <w:t>Saeed77t@gmail.com</w:t>
                  </w:r>
                </w:hyperlink>
                <w:r w:rsidR="008D6B29">
                  <w:t xml:space="preserve">   / student number: 40160957</w:t>
                </w:r>
              </w:sdtContent>
            </w:sdt>
          </w:p>
          <w:p w14:paraId="4C89D8D1" w14:textId="4A25ED08" w:rsidR="00D077E9" w:rsidRDefault="00D077E9" w:rsidP="00D077E9">
            <w:r w:rsidRPr="00B231E5">
              <w:t>Authored by:</w:t>
            </w:r>
            <w:r>
              <w:t xml:space="preserve"> </w:t>
            </w:r>
            <w:sdt>
              <w:sdtPr>
                <w:alias w:val="Your Name"/>
                <w:tag w:val="Your Name"/>
                <w:id w:val="-180584491"/>
                <w:placeholder>
                  <w:docPart w:val="979D909E5C124E4B81DFB22959E985FA"/>
                </w:placeholder>
                <w:dataBinding w:prefixMappings="xmlns:ns0='http://schemas.microsoft.com/office/2006/coverPageProps' " w:xpath="/ns0:CoverPageProperties[1]/ns0:CompanyFax[1]" w:storeItemID="{55AF091B-3C7A-41E3-B477-F2FDAA23CFDA}"/>
                <w15:appearance w15:val="hidden"/>
                <w:text w:multiLine="1"/>
              </w:sdtPr>
              <w:sdtContent>
                <w:r w:rsidR="00CC2393">
                  <w:t>Reza Tahmasebi</w:t>
                </w:r>
              </w:sdtContent>
            </w:sdt>
          </w:p>
          <w:p w14:paraId="5F4FB931" w14:textId="77777777" w:rsidR="00D077E9" w:rsidRPr="00D86945" w:rsidRDefault="00D077E9" w:rsidP="00D077E9">
            <w:pPr>
              <w:rPr>
                <w:noProof/>
                <w:sz w:val="10"/>
                <w:szCs w:val="10"/>
              </w:rPr>
            </w:pPr>
          </w:p>
        </w:tc>
      </w:tr>
    </w:tbl>
    <w:p w14:paraId="2AE66D0D" w14:textId="5BABC6B3" w:rsidR="004A1D7E" w:rsidRDefault="00D077E9" w:rsidP="004A1D7E">
      <w:pPr>
        <w:spacing w:after="200"/>
      </w:pPr>
      <w:r w:rsidRPr="00D967AC">
        <w:rPr>
          <w:noProof/>
        </w:rPr>
        <w:drawing>
          <wp:anchor distT="0" distB="0" distL="114300" distR="114300" simplePos="0" relativeHeight="251661312" behindDoc="0" locked="0" layoutInCell="1" allowOverlap="1" wp14:anchorId="5A160787" wp14:editId="38EE5A9E">
            <wp:simplePos x="0" y="0"/>
            <wp:positionH relativeFrom="column">
              <wp:posOffset>5059680</wp:posOffset>
            </wp:positionH>
            <wp:positionV relativeFrom="paragraph">
              <wp:posOffset>6493510</wp:posOffset>
            </wp:positionV>
            <wp:extent cx="1727200" cy="16637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200" cy="1663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75C4A5F" wp14:editId="7DA30FAF">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146D1"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lUUewIAAGMFAAAOAAAAZHJzL2Uyb0RvYy54bWysVEtP3DAQvlfqf7B8L8k+YMuKLFqBqCoh&#13;&#10;QIWKs3FsEsnxuGPvZre/vmPnsVuKeqiag2N7vnl9npmLy11j2Fahr8EWfHKSc6ashLK2rwX//nTz&#13;&#10;6TNnPghbCgNWFXyvPL9cffxw0bqlmkIFplTIyIj1y9YVvArBLbPMy0o1wp+AU5aEGrARgY74mpUo&#13;&#10;WrLemGya52dZC1g6BKm8p9vrTshXyb7WSoZ7rb0KzBScYgtpxbS+xDVbXYjlKwpX1bIPQ/xDFI2o&#13;&#10;LTkdTV2LINgG6z9MNbVE8KDDiYQmA61rqVIOlM0kf5PNYyWcSrkQOd6NNPn/Z1bebR/dAxINrfNL&#13;&#10;T9uYxU5jE/8UH9slsvYjWWoXmKTLxeIsP18Qp5Jks9liPjtPdGYHdYc+fFHQsLgpONJrJJLE9tYH&#13;&#10;cknQARK9eTB1eVMbkw6xAtSVQbYV9HZCSmXDLL4Xaf2GNDbiLUTNThxvskM+aRf2RkWcsd+UZnVJ&#13;&#10;GUxTMKnU3jqadKJKlKrzf5rTN3gfQkuxJIPRsib/o+3ewIA8TmLSm+nxUVWlSh2V878F1qU4aiTP&#13;&#10;YMOo3NQW8D0DJoyeO/xAUkdNZOkFyv0DMoSuT7yTNzU93a3w4UEgNQY9NzV7uKdFG2gLDv2Oswrw&#13;&#10;53v3EU/1SlLOWmq0gvsfG4GKM/PVUiWfT+bz2JnpMD9dTOmAx5KXY4ndNFdA9TChseJk2kZ8MMNW&#13;&#10;IzTPNBPW0SuJhJXku+Ay4HC4Ct0AoKki1XqdYNSNToRb++hkNB5ZjaX5tHsW6Pr6DVT6dzA0pVi+&#13;&#10;KeMOGzUtrDcBdJ1q/MBrzzd1ciqcfurEUXF8TqjDbFz9AgAA//8DAFBLAwQUAAYACAAAACEAhvyJ&#13;&#10;YOQAAAAUAQAADwAAAGRycy9kb3ducmV2LnhtbExPTU/DMAy9I/EfIiNx25KidVRd06kq4sCRsnHO&#13;&#10;Gq+tyEfVpFvh1+Od4GLZfs/P7xX7xRp2wSkM3klI1gIYutbrwXUSDh+vqwxYiMppZbxDCd8YYF/e&#13;&#10;3xUq1/7q3vHSxI6RiAu5ktDHOOach7ZHq8Laj+gIO/vJqkjj1HE9qSuJW8OfhNhyqwZHH3o1Yt1j&#13;&#10;+9XMVkLq8C2NzY+pj1V1nlV7rD+DkfLxYXnZUal2wCIu8e8CbhnIP5Rk7ORnpwMzElZJ8rwlLiEi&#13;&#10;FRtgN04iNrQ7UZdmSQa8LPj/MOUvAAAA//8DAFBLAQItABQABgAIAAAAIQC2gziS/gAAAOEBAAAT&#13;&#10;AAAAAAAAAAAAAAAAAAAAAABbQ29udGVudF9UeXBlc10ueG1sUEsBAi0AFAAGAAgAAAAhADj9If/W&#13;&#10;AAAAlAEAAAsAAAAAAAAAAAAAAAAALwEAAF9yZWxzLy5yZWxzUEsBAi0AFAAGAAgAAAAhAMICVRR7&#13;&#10;AgAAYwUAAA4AAAAAAAAAAAAAAAAALgIAAGRycy9lMm9Eb2MueG1sUEsBAi0AFAAGAAgAAAAhAIb8&#13;&#10;iWDkAAAAFAEAAA8AAAAAAAAAAAAAAAAA1QQAAGRycy9kb3ducmV2LnhtbFBLBQYAAAAABAAEAPMA&#13;&#10;AADmBQAAAAA=&#13;&#10;" fillcolor="#34aba2 [3206]" stroked="f" strokeweight="2pt">
                <w10:wrap anchory="page"/>
              </v:rect>
            </w:pict>
          </mc:Fallback>
        </mc:AlternateContent>
      </w:r>
      <w:r>
        <w:br w:type="page"/>
      </w:r>
    </w:p>
    <w:p w14:paraId="3B2D5FBD" w14:textId="689B8D8C" w:rsidR="00AE3236" w:rsidRDefault="00AE3236" w:rsidP="00AE3236">
      <w:pPr>
        <w:pStyle w:val="Content"/>
      </w:pPr>
    </w:p>
    <w:p w14:paraId="3292145E" w14:textId="29243231" w:rsidR="00083E3A" w:rsidRDefault="00083E3A" w:rsidP="00AE3236">
      <w:pPr>
        <w:pStyle w:val="Content"/>
      </w:pPr>
    </w:p>
    <w:p w14:paraId="6CA645AF" w14:textId="41CC3A25" w:rsidR="00083E3A" w:rsidRDefault="00083E3A" w:rsidP="00AE3236">
      <w:pPr>
        <w:pStyle w:val="Content"/>
      </w:pPr>
    </w:p>
    <w:p w14:paraId="52DF62C0" w14:textId="5EDC3A43" w:rsidR="00083E3A" w:rsidRDefault="00083E3A" w:rsidP="00AE3236">
      <w:pPr>
        <w:pStyle w:val="Content"/>
      </w:pPr>
    </w:p>
    <w:p w14:paraId="41B4065D" w14:textId="3264F873" w:rsidR="00083E3A" w:rsidRDefault="00083E3A" w:rsidP="00AE3236">
      <w:pPr>
        <w:pStyle w:val="Content"/>
      </w:pPr>
    </w:p>
    <w:p w14:paraId="669C255F" w14:textId="0F52A64D" w:rsidR="00083E3A" w:rsidRDefault="00083E3A" w:rsidP="00AE3236">
      <w:pPr>
        <w:pStyle w:val="Content"/>
      </w:pPr>
    </w:p>
    <w:p w14:paraId="70C283F4" w14:textId="714D1961" w:rsidR="00083E3A" w:rsidRDefault="00083E3A" w:rsidP="00AE3236">
      <w:pPr>
        <w:pStyle w:val="Content"/>
      </w:pPr>
    </w:p>
    <w:p w14:paraId="35D39440" w14:textId="10EB3864" w:rsidR="00083E3A" w:rsidRDefault="00083E3A" w:rsidP="00AE3236">
      <w:pPr>
        <w:pStyle w:val="Content"/>
      </w:pPr>
    </w:p>
    <w:p w14:paraId="2ADEFF57" w14:textId="47F66A1F" w:rsidR="00083E3A" w:rsidRDefault="00083E3A" w:rsidP="00AE3236">
      <w:pPr>
        <w:pStyle w:val="Content"/>
      </w:pPr>
    </w:p>
    <w:p w14:paraId="535205F8" w14:textId="0CBBEBB7" w:rsidR="00083E3A" w:rsidRDefault="00083E3A" w:rsidP="00AE3236">
      <w:pPr>
        <w:pStyle w:val="Content"/>
      </w:pPr>
    </w:p>
    <w:p w14:paraId="204E7F2F" w14:textId="7E71EE49" w:rsidR="00083E3A" w:rsidRDefault="00083E3A" w:rsidP="00AE3236">
      <w:pPr>
        <w:pStyle w:val="Content"/>
      </w:pPr>
    </w:p>
    <w:p w14:paraId="73CF59E8" w14:textId="74B90EFE" w:rsidR="00083E3A" w:rsidRDefault="00083E3A" w:rsidP="00AE3236">
      <w:pPr>
        <w:pStyle w:val="Content"/>
      </w:pPr>
    </w:p>
    <w:p w14:paraId="7A810DE5" w14:textId="43FF127C" w:rsidR="00083E3A" w:rsidRDefault="00083E3A" w:rsidP="00AE3236">
      <w:pPr>
        <w:pStyle w:val="Content"/>
      </w:pPr>
    </w:p>
    <w:p w14:paraId="2B750879" w14:textId="43D2D33D" w:rsidR="00083E3A" w:rsidRDefault="00083E3A" w:rsidP="00AE3236">
      <w:pPr>
        <w:pStyle w:val="Content"/>
      </w:pPr>
    </w:p>
    <w:p w14:paraId="09FE975E" w14:textId="07019A37" w:rsidR="00083E3A" w:rsidRDefault="00083E3A" w:rsidP="00AE3236">
      <w:pPr>
        <w:pStyle w:val="Content"/>
      </w:pPr>
    </w:p>
    <w:p w14:paraId="6385D1C5" w14:textId="1FCD6FB3" w:rsidR="00083E3A" w:rsidRDefault="00083E3A" w:rsidP="00AE3236">
      <w:pPr>
        <w:pStyle w:val="Content"/>
      </w:pPr>
    </w:p>
    <w:p w14:paraId="2742E68B" w14:textId="4C932508" w:rsidR="00083E3A" w:rsidRDefault="00083E3A" w:rsidP="00AE3236">
      <w:pPr>
        <w:pStyle w:val="Content"/>
      </w:pPr>
    </w:p>
    <w:p w14:paraId="44008922" w14:textId="6399C666" w:rsidR="00083E3A" w:rsidRDefault="00083E3A" w:rsidP="00AE3236">
      <w:pPr>
        <w:pStyle w:val="Content"/>
      </w:pPr>
    </w:p>
    <w:p w14:paraId="1D5D2A39" w14:textId="1A298727" w:rsidR="00083E3A" w:rsidRDefault="00083E3A" w:rsidP="00AE3236">
      <w:pPr>
        <w:pStyle w:val="Content"/>
      </w:pPr>
    </w:p>
    <w:p w14:paraId="4632B0B8" w14:textId="21B25C9C" w:rsidR="00083E3A" w:rsidRDefault="00083E3A" w:rsidP="00AE3236">
      <w:pPr>
        <w:pStyle w:val="Content"/>
      </w:pPr>
    </w:p>
    <w:p w14:paraId="52979760" w14:textId="1C971B63" w:rsidR="00083E3A" w:rsidRDefault="00083E3A" w:rsidP="00AE3236">
      <w:pPr>
        <w:pStyle w:val="Content"/>
      </w:pPr>
    </w:p>
    <w:p w14:paraId="6C0272D0" w14:textId="34FB8B33" w:rsidR="00083E3A" w:rsidRDefault="00083E3A" w:rsidP="00AE3236">
      <w:pPr>
        <w:pStyle w:val="Content"/>
      </w:pPr>
    </w:p>
    <w:p w14:paraId="31180443" w14:textId="016844ED" w:rsidR="00083E3A" w:rsidRDefault="00083E3A" w:rsidP="00AE3236">
      <w:pPr>
        <w:pStyle w:val="Content"/>
      </w:pPr>
    </w:p>
    <w:p w14:paraId="1828EF9F" w14:textId="757D7117" w:rsidR="00083E3A" w:rsidRDefault="00083E3A" w:rsidP="00AE3236">
      <w:pPr>
        <w:pStyle w:val="Content"/>
      </w:pPr>
    </w:p>
    <w:p w14:paraId="68686BE3" w14:textId="08FFD4AF" w:rsidR="00083E3A" w:rsidRDefault="00083E3A" w:rsidP="00AE3236">
      <w:pPr>
        <w:pStyle w:val="Content"/>
      </w:pPr>
    </w:p>
    <w:p w14:paraId="598F02A8" w14:textId="5E65D300" w:rsidR="00083E3A" w:rsidRDefault="00083E3A" w:rsidP="00AE3236">
      <w:pPr>
        <w:pStyle w:val="Content"/>
      </w:pPr>
    </w:p>
    <w:p w14:paraId="035C9D64" w14:textId="130EB882" w:rsidR="00083E3A" w:rsidRDefault="00083E3A" w:rsidP="00AE3236">
      <w:pPr>
        <w:pStyle w:val="Content"/>
      </w:pPr>
    </w:p>
    <w:p w14:paraId="36C90907" w14:textId="596C150D" w:rsidR="00083E3A" w:rsidRDefault="00083E3A" w:rsidP="00AE3236">
      <w:pPr>
        <w:pStyle w:val="Content"/>
      </w:pPr>
    </w:p>
    <w:p w14:paraId="227086D1" w14:textId="51F0B367" w:rsidR="00083E3A" w:rsidRDefault="00083E3A" w:rsidP="00AE3236">
      <w:pPr>
        <w:pStyle w:val="Content"/>
      </w:pPr>
    </w:p>
    <w:p w14:paraId="1A1F4818" w14:textId="3D1D73BF" w:rsidR="00083E3A" w:rsidRDefault="00083E3A" w:rsidP="00AE3236">
      <w:pPr>
        <w:pStyle w:val="Content"/>
      </w:pPr>
    </w:p>
    <w:p w14:paraId="2DEE349D" w14:textId="266536CA" w:rsidR="00083E3A" w:rsidRDefault="00083E3A" w:rsidP="00AE3236">
      <w:pPr>
        <w:pStyle w:val="Content"/>
      </w:pPr>
    </w:p>
    <w:p w14:paraId="13F3AF5D" w14:textId="069B3D4F" w:rsidR="00083E3A" w:rsidRDefault="00083E3A" w:rsidP="00AE3236">
      <w:pPr>
        <w:pStyle w:val="Content"/>
      </w:pPr>
    </w:p>
    <w:p w14:paraId="0C8BADDC" w14:textId="65998033" w:rsidR="00083E3A" w:rsidRDefault="00083E3A" w:rsidP="00AE3236">
      <w:pPr>
        <w:pStyle w:val="Content"/>
      </w:pPr>
    </w:p>
    <w:p w14:paraId="36ABCCC0" w14:textId="2FBDD42C" w:rsidR="00083E3A" w:rsidRDefault="00083E3A" w:rsidP="00083E3A">
      <w:pPr>
        <w:pStyle w:val="Heading1"/>
      </w:pPr>
      <w:r>
        <w:lastRenderedPageBreak/>
        <w:t xml:space="preserve">Define problem </w:t>
      </w:r>
    </w:p>
    <w:p w14:paraId="208173E1" w14:textId="69DC8B12" w:rsidR="00083E3A" w:rsidRDefault="00083E3A" w:rsidP="00083E3A">
      <w:r>
        <w:t>This homework aims to get any formula from input and try to reach the formula with genetic programming.</w:t>
      </w:r>
    </w:p>
    <w:p w14:paraId="4CD030D7" w14:textId="39C90A5D" w:rsidR="00083E3A" w:rsidRDefault="00083E3A" w:rsidP="00083E3A">
      <w:pPr>
        <w:pStyle w:val="Heading1"/>
      </w:pPr>
      <w:r>
        <w:t>About Genetic programming</w:t>
      </w:r>
    </w:p>
    <w:p w14:paraId="1FE98C33" w14:textId="4409D7EA" w:rsidR="002E0252" w:rsidRDefault="002E0252" w:rsidP="002E0252">
      <w:r>
        <w:t xml:space="preserve">Genetic programming (GP) is </w:t>
      </w:r>
      <w:r w:rsidR="00D45DF9">
        <w:t>an</w:t>
      </w:r>
      <w:r>
        <w:t xml:space="preserve"> evolutionary algorithm (EA), a subset of machine learning. EA is used to </w:t>
      </w:r>
      <w:r w:rsidR="00D45DF9">
        <w:t>solve</w:t>
      </w:r>
      <w:r>
        <w:t xml:space="preserve"> problems that humans cannot directly solve. Free from human prejudices and prejudices, EA's adaptability allows it to produce solutions that match and often outperform human best efforts.</w:t>
      </w:r>
    </w:p>
    <w:p w14:paraId="5DB4423E" w14:textId="77777777" w:rsidR="002E0252" w:rsidRDefault="002E0252" w:rsidP="002E0252"/>
    <w:p w14:paraId="709F58AA" w14:textId="0B93E7EE" w:rsidR="00083E3A" w:rsidRDefault="002E0252" w:rsidP="002E0252">
      <w:r>
        <w:t xml:space="preserve"> Inspired by biological evolution and its underlying mechanisms, the GP software system implements algorithms that solve user-defined tasks using random mutations, crossovers, fitness functions, and multigenerational evolution. To do. GP can be used to discover functional relationships between features in data (symbolic regression), group data into categories (classification), and aid in </w:t>
      </w:r>
      <w:r w:rsidR="00D45DF9">
        <w:t>designing</w:t>
      </w:r>
      <w:r>
        <w:t xml:space="preserve"> electrical circuits, antennas, and quantum algorithms. GP is applied to software development through code synthesis, gene enhancement, automated debugging, game strategy development, and more.</w:t>
      </w:r>
    </w:p>
    <w:p w14:paraId="3BD6C470" w14:textId="7CDCF758" w:rsidR="002E0252" w:rsidRDefault="00D45DF9" w:rsidP="00D45DF9">
      <w:pPr>
        <w:pStyle w:val="Heading1"/>
      </w:pPr>
      <w:r>
        <w:t xml:space="preserve">Implementation </w:t>
      </w:r>
    </w:p>
    <w:p w14:paraId="5CC18214" w14:textId="13431A40" w:rsidR="00D45DF9" w:rsidRDefault="00D45DF9" w:rsidP="00D45DF9">
      <w:r>
        <w:t xml:space="preserve">In this section, the implementation of the algorithm is discussed. First, the terminal and function sets were defined; the terminal set contained ‘x.’ and digits one to nine, and the function set is four leading math operators </w:t>
      </w:r>
      <w:proofErr w:type="gramStart"/>
      <w:r>
        <w:t>( +</w:t>
      </w:r>
      <w:proofErr w:type="gramEnd"/>
      <w:r>
        <w:t xml:space="preserve"> - * / ).</w:t>
      </w:r>
    </w:p>
    <w:p w14:paraId="1052B636" w14:textId="5024E87E" w:rsidR="00D45DF9" w:rsidRDefault="00D45DF9" w:rsidP="00D45DF9">
      <w:pPr>
        <w:pStyle w:val="Heading2"/>
      </w:pPr>
    </w:p>
    <w:p w14:paraId="32F8106D" w14:textId="2F874990" w:rsidR="00D45DF9" w:rsidRDefault="00D45DF9" w:rsidP="00D45DF9">
      <w:pPr>
        <w:pStyle w:val="Heading2"/>
      </w:pPr>
      <w:r>
        <w:t>Initial first seed</w:t>
      </w:r>
    </w:p>
    <w:p w14:paraId="741DE06B" w14:textId="1BBF592A" w:rsidR="00D45DF9" w:rsidRDefault="00D45DF9" w:rsidP="00D45DF9">
      <w:r>
        <w:t xml:space="preserve">To create </w:t>
      </w:r>
      <w:r w:rsidR="00A46394">
        <w:t xml:space="preserve">the </w:t>
      </w:r>
      <w:r>
        <w:t>first population</w:t>
      </w:r>
      <w:r w:rsidR="00A46394">
        <w:t>,</w:t>
      </w:r>
      <w:r>
        <w:t xml:space="preserve"> the </w:t>
      </w:r>
      <w:proofErr w:type="spellStart"/>
      <w:r w:rsidR="00A46394" w:rsidRPr="00A46394">
        <w:rPr>
          <w:i/>
          <w:iCs/>
        </w:rPr>
        <w:t>InitalEq</w:t>
      </w:r>
      <w:proofErr w:type="spellEnd"/>
      <w:r w:rsidR="00A46394">
        <w:rPr>
          <w:i/>
          <w:iCs/>
        </w:rPr>
        <w:t xml:space="preserve"> </w:t>
      </w:r>
      <w:r w:rsidR="00A46394">
        <w:t>function is used. This function gets terminal and function sets as arguments and makes a random equation with them; the process has a parameter to control the length and depth of the equation.</w:t>
      </w:r>
    </w:p>
    <w:p w14:paraId="16CC5E87" w14:textId="1EE4BC59" w:rsidR="00A46394" w:rsidRDefault="00A46394" w:rsidP="00D45DF9">
      <w:r>
        <w:lastRenderedPageBreak/>
        <w:t xml:space="preserve">Because GP uses the tree as the chromosomes, we used parentheses to show the tree and subtrees. This function will be called in a </w:t>
      </w:r>
      <w:r>
        <w:rPr>
          <w:i/>
          <w:iCs/>
        </w:rPr>
        <w:t>for</w:t>
      </w:r>
      <w:r>
        <w:t xml:space="preserve"> loop to create the initial population, like the picture below.</w:t>
      </w:r>
    </w:p>
    <w:p w14:paraId="4C12BCB1" w14:textId="7904BACE" w:rsidR="00A46394" w:rsidRDefault="00A46394" w:rsidP="007A0842">
      <w:pPr>
        <w:pStyle w:val="Figure"/>
      </w:pPr>
      <w:r>
        <w:rPr>
          <w:noProof/>
        </w:rPr>
        <w:drawing>
          <wp:inline distT="0" distB="0" distL="0" distR="0" wp14:anchorId="2DED57A2" wp14:editId="299CA222">
            <wp:extent cx="4533900" cy="440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33900" cy="4406900"/>
                    </a:xfrm>
                    <a:prstGeom prst="rect">
                      <a:avLst/>
                    </a:prstGeom>
                  </pic:spPr>
                </pic:pic>
              </a:graphicData>
            </a:graphic>
          </wp:inline>
        </w:drawing>
      </w:r>
    </w:p>
    <w:p w14:paraId="457F637A" w14:textId="1EBCD833" w:rsidR="00A46394" w:rsidRDefault="00A46394" w:rsidP="007A0842">
      <w:pPr>
        <w:pStyle w:val="Figure"/>
      </w:pPr>
      <w:r>
        <w:t>Example of the first seed</w:t>
      </w:r>
    </w:p>
    <w:p w14:paraId="17679A3E" w14:textId="7C950307" w:rsidR="00A46394" w:rsidRDefault="00A46394" w:rsidP="007A0842">
      <w:pPr>
        <w:pStyle w:val="Figure"/>
      </w:pPr>
    </w:p>
    <w:p w14:paraId="7BA220D2" w14:textId="15D20D1B" w:rsidR="00A46394" w:rsidRDefault="00A46394" w:rsidP="00A46394">
      <w:pPr>
        <w:pStyle w:val="Heading2"/>
      </w:pPr>
    </w:p>
    <w:p w14:paraId="364D7F2E" w14:textId="3EE3242F" w:rsidR="00A46394" w:rsidRDefault="00A46394" w:rsidP="00A46394">
      <w:pPr>
        <w:pStyle w:val="Heading2"/>
      </w:pPr>
      <w:r>
        <w:t xml:space="preserve">Fitness function </w:t>
      </w:r>
    </w:p>
    <w:p w14:paraId="2AF0079A" w14:textId="0B5CD873" w:rsidR="00A46394" w:rsidRDefault="00CF3112" w:rsidP="00A46394">
      <w:r>
        <w:t>The straightforward fitness function is used to calculate each chromosome's fitness.  In this method, a set of numbers will be considered and get some answers with our input equation, and then we use the same set of numbers to get answers with the chromosome, and then the number of equal solutions will be the fitness.</w:t>
      </w:r>
    </w:p>
    <w:p w14:paraId="03E85845" w14:textId="0C307F18" w:rsidR="006912AC" w:rsidRDefault="004D01C6" w:rsidP="00A46394">
      <w:proofErr w:type="spellStart"/>
      <w:r w:rsidRPr="004D01C6">
        <w:rPr>
          <w:i/>
          <w:iCs/>
        </w:rPr>
        <w:t>CalcFitness</w:t>
      </w:r>
      <w:proofErr w:type="spellEnd"/>
      <w:r>
        <w:rPr>
          <w:i/>
          <w:iCs/>
        </w:rPr>
        <w:t xml:space="preserve"> </w:t>
      </w:r>
      <w:r>
        <w:t xml:space="preserve">function is used to calculate the fitness of the function; this method gets population, numbers, and the input equation as the arguments and adds the fitness to the end of the chromosome. Also, this function will apply a penalty for chromosomes with very </w:t>
      </w:r>
      <w:proofErr w:type="spellStart"/>
      <w:r>
        <w:t xml:space="preserve">high </w:t>
      </w:r>
      <w:proofErr w:type="spellEnd"/>
      <w:r>
        <w:t>lengths to prevent bloat.</w:t>
      </w:r>
    </w:p>
    <w:p w14:paraId="66414A98" w14:textId="629D7F2B" w:rsidR="004344B7" w:rsidRDefault="004344B7" w:rsidP="004344B7">
      <w:pPr>
        <w:pStyle w:val="Heading2"/>
      </w:pPr>
      <w:r>
        <w:lastRenderedPageBreak/>
        <w:t xml:space="preserve">Parent selection </w:t>
      </w:r>
    </w:p>
    <w:p w14:paraId="4F247FD8" w14:textId="09798A9E" w:rsidR="004344B7" w:rsidRPr="004344B7" w:rsidRDefault="004344B7" w:rsidP="004344B7">
      <w:r>
        <w:t xml:space="preserve">The </w:t>
      </w:r>
      <w:proofErr w:type="spellStart"/>
      <w:r w:rsidRPr="004344B7">
        <w:rPr>
          <w:i/>
          <w:iCs/>
        </w:rPr>
        <w:t>ParentSelection</w:t>
      </w:r>
      <w:proofErr w:type="spellEnd"/>
      <w:r>
        <w:rPr>
          <w:i/>
          <w:iCs/>
        </w:rPr>
        <w:t xml:space="preserve"> function </w:t>
      </w:r>
      <w:r>
        <w:t>divides the population into two groups based on their fitness with a specific percentage and ensures that 80% of the parents will select out of group one.</w:t>
      </w:r>
    </w:p>
    <w:p w14:paraId="3B8862C2" w14:textId="23F6FCD7" w:rsidR="004D01C6" w:rsidRDefault="004D01C6" w:rsidP="004D01C6">
      <w:pPr>
        <w:pStyle w:val="Heading2"/>
      </w:pPr>
      <w:r>
        <w:t xml:space="preserve">Recombination </w:t>
      </w:r>
    </w:p>
    <w:p w14:paraId="27D7EDC5" w14:textId="11A60F8C" w:rsidR="004D01C6" w:rsidRDefault="004D01C6" w:rsidP="004D01C6">
      <w:r>
        <w:t xml:space="preserve">This algorithm uses crossover as the recombination operator, such that a part of the parent's trees (subtree) will be cut, and the subtree of parent one will append to parent two. The sub-tree of parent two appends to parent one. </w:t>
      </w:r>
      <w:proofErr w:type="spellStart"/>
      <w:r w:rsidRPr="004D01C6">
        <w:rPr>
          <w:i/>
          <w:iCs/>
        </w:rPr>
        <w:t>Xover</w:t>
      </w:r>
      <w:proofErr w:type="spellEnd"/>
      <w:r>
        <w:rPr>
          <w:i/>
          <w:iCs/>
        </w:rPr>
        <w:t xml:space="preserve"> function </w:t>
      </w:r>
      <w:r>
        <w:t xml:space="preserve">is used to do such </w:t>
      </w:r>
      <w:r w:rsidR="004A4FAC">
        <w:t xml:space="preserve">a </w:t>
      </w:r>
      <w:r>
        <w:t>thing in this algorithm,</w:t>
      </w:r>
      <w:r w:rsidR="004A4FAC">
        <w:t xml:space="preserve"> </w:t>
      </w:r>
      <w:r>
        <w:t xml:space="preserve">in a way that </w:t>
      </w:r>
      <w:r w:rsidR="004A4FAC">
        <w:t>parenthesis</w:t>
      </w:r>
      <w:r>
        <w:t xml:space="preserve"> in the </w:t>
      </w:r>
      <w:r w:rsidR="004A4FAC">
        <w:t xml:space="preserve">chromosome representation is one of the subtrees of the chromosome, and the function </w:t>
      </w:r>
      <w:proofErr w:type="gramStart"/>
      <w:r w:rsidR="004A4FAC">
        <w:t xml:space="preserve">calls  </w:t>
      </w:r>
      <w:proofErr w:type="spellStart"/>
      <w:r w:rsidR="004A4FAC" w:rsidRPr="004A4FAC">
        <w:rPr>
          <w:i/>
          <w:iCs/>
        </w:rPr>
        <w:t>CutBox</w:t>
      </w:r>
      <w:proofErr w:type="spellEnd"/>
      <w:proofErr w:type="gramEnd"/>
      <w:r w:rsidR="004A4FAC">
        <w:rPr>
          <w:i/>
          <w:iCs/>
        </w:rPr>
        <w:t xml:space="preserve"> </w:t>
      </w:r>
      <w:r w:rsidR="004A4FAC">
        <w:t xml:space="preserve">function to get the location of the chromosome to cut. Two control operators are used in the </w:t>
      </w:r>
      <w:proofErr w:type="spellStart"/>
      <w:r w:rsidR="004A4FAC" w:rsidRPr="004D01C6">
        <w:rPr>
          <w:i/>
          <w:iCs/>
        </w:rPr>
        <w:t>Xover</w:t>
      </w:r>
      <w:proofErr w:type="spellEnd"/>
      <w:r w:rsidR="004A4FAC">
        <w:rPr>
          <w:i/>
          <w:iCs/>
        </w:rPr>
        <w:t xml:space="preserve"> method to prevent the singularity of the </w:t>
      </w:r>
      <w:r w:rsidR="004A4FAC">
        <w:t>parenthesis and one to control the number of parentheses in the chromosome.</w:t>
      </w:r>
    </w:p>
    <w:p w14:paraId="2AAF2C20" w14:textId="1D3C9F4B" w:rsidR="004A4FAC" w:rsidRDefault="004A4FAC" w:rsidP="004D01C6"/>
    <w:p w14:paraId="39B7C7A7" w14:textId="51A33E29" w:rsidR="004A4FAC" w:rsidRPr="004A4FAC" w:rsidRDefault="00E04EFF" w:rsidP="007A0842">
      <w:pPr>
        <w:pStyle w:val="Figure"/>
      </w:pPr>
      <w:r>
        <w:rPr>
          <w:noProof/>
        </w:rPr>
        <w:drawing>
          <wp:inline distT="0" distB="0" distL="0" distR="0" wp14:anchorId="7E947AEA" wp14:editId="24AB60E2">
            <wp:extent cx="5397500" cy="383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397500" cy="3835400"/>
                    </a:xfrm>
                    <a:prstGeom prst="rect">
                      <a:avLst/>
                    </a:prstGeom>
                  </pic:spPr>
                </pic:pic>
              </a:graphicData>
            </a:graphic>
          </wp:inline>
        </w:drawing>
      </w:r>
    </w:p>
    <w:p w14:paraId="101D4FD3" w14:textId="5DB08894" w:rsidR="00CF3112" w:rsidRDefault="00CF3112" w:rsidP="00A46394"/>
    <w:p w14:paraId="587484BC" w14:textId="13FD5F93" w:rsidR="00E04EFF" w:rsidRDefault="00E04EFF" w:rsidP="007A0842">
      <w:pPr>
        <w:pStyle w:val="Figure"/>
      </w:pPr>
      <w:r>
        <w:t>Schema of the cross-over in the GP algorithm</w:t>
      </w:r>
    </w:p>
    <w:p w14:paraId="17FF7041" w14:textId="3D822B81" w:rsidR="00E04EFF" w:rsidRDefault="00E04EFF" w:rsidP="00E04EFF">
      <w:pPr>
        <w:pStyle w:val="Heading2"/>
      </w:pPr>
    </w:p>
    <w:p w14:paraId="45CBCF0D" w14:textId="36D301BC" w:rsidR="00E04EFF" w:rsidRDefault="00E04EFF" w:rsidP="00E04EFF"/>
    <w:p w14:paraId="57F6653C" w14:textId="229683C5" w:rsidR="00E04EFF" w:rsidRDefault="00E04EFF" w:rsidP="00E04EFF"/>
    <w:p w14:paraId="0349CF4C" w14:textId="41A248F6" w:rsidR="00E04EFF" w:rsidRDefault="00E04EFF" w:rsidP="00E04EFF"/>
    <w:p w14:paraId="09D5E19C" w14:textId="6D3CD8CA" w:rsidR="00E04EFF" w:rsidRDefault="00E04EFF" w:rsidP="00E04EFF"/>
    <w:p w14:paraId="5255A349" w14:textId="39C83AD6" w:rsidR="00E04EFF" w:rsidRDefault="00E04EFF" w:rsidP="00E04EFF">
      <w:pPr>
        <w:pStyle w:val="Heading2"/>
      </w:pPr>
      <w:r>
        <w:t xml:space="preserve">Mutation </w:t>
      </w:r>
    </w:p>
    <w:p w14:paraId="5185FE1B" w14:textId="61C2DAF9" w:rsidR="00E04EFF" w:rsidRDefault="00E04EFF" w:rsidP="00E04EFF">
      <w:pPr>
        <w:rPr>
          <w:bCs/>
        </w:rPr>
      </w:pPr>
      <w:r>
        <w:t xml:space="preserve">Two types of mutation are used in this algorithm, </w:t>
      </w:r>
      <w:r w:rsidRPr="00E04EFF">
        <w:rPr>
          <w:bCs/>
          <w:i/>
          <w:iCs/>
        </w:rPr>
        <w:t>mutation</w:t>
      </w:r>
      <w:r>
        <w:rPr>
          <w:bCs/>
          <w:i/>
          <w:iCs/>
        </w:rPr>
        <w:t xml:space="preserve"> </w:t>
      </w:r>
      <w:r>
        <w:rPr>
          <w:bCs/>
        </w:rPr>
        <w:t xml:space="preserve">function that randomly changes one of the terminals or operators of the chromosome, and </w:t>
      </w:r>
      <w:r w:rsidRPr="00E04EFF">
        <w:rPr>
          <w:bCs/>
          <w:i/>
          <w:iCs/>
        </w:rPr>
        <w:t>mutation2</w:t>
      </w:r>
      <w:r>
        <w:rPr>
          <w:bCs/>
          <w:i/>
          <w:iCs/>
        </w:rPr>
        <w:t>, which</w:t>
      </w:r>
      <w:r>
        <w:rPr>
          <w:bCs/>
        </w:rPr>
        <w:t xml:space="preserve"> randomly changes a sub-tree of the chromosome or appends a random subtree at the end of the chromosome.</w:t>
      </w:r>
    </w:p>
    <w:p w14:paraId="3E824083" w14:textId="77777777" w:rsidR="00E04EFF" w:rsidRPr="00E04EFF" w:rsidRDefault="00E04EFF" w:rsidP="00E04EFF"/>
    <w:p w14:paraId="479A4E51" w14:textId="0B577194" w:rsidR="00E04EFF" w:rsidRDefault="00E04EFF" w:rsidP="00E04EFF">
      <w:pPr>
        <w:pStyle w:val="Heading2"/>
      </w:pPr>
    </w:p>
    <w:p w14:paraId="34ACFC8E" w14:textId="5B5EDF5E" w:rsidR="00E04EFF" w:rsidRDefault="00E04EFF" w:rsidP="00E04EFF">
      <w:pPr>
        <w:pStyle w:val="Heading2"/>
      </w:pPr>
      <w:r>
        <w:t xml:space="preserve">Survival selection </w:t>
      </w:r>
    </w:p>
    <w:p w14:paraId="61AC0186" w14:textId="0EA3260A" w:rsidR="00E04EFF" w:rsidRDefault="004344B7" w:rsidP="004344B7">
      <w:r>
        <w:rPr>
          <w:i/>
          <w:iCs/>
        </w:rPr>
        <w:t xml:space="preserve">The </w:t>
      </w:r>
      <w:proofErr w:type="spellStart"/>
      <w:r>
        <w:rPr>
          <w:i/>
          <w:iCs/>
        </w:rPr>
        <w:t>survivalSelection</w:t>
      </w:r>
      <w:proofErr w:type="spellEnd"/>
      <w:r>
        <w:rPr>
          <w:i/>
          <w:iCs/>
        </w:rPr>
        <w:t xml:space="preserve"> </w:t>
      </w:r>
      <w:r>
        <w:t xml:space="preserve">function uses a </w:t>
      </w:r>
      <w:r w:rsidRPr="004344B7">
        <w:t>steady-state</w:t>
      </w:r>
      <w:r>
        <w:t xml:space="preserve"> method, with one percent elitism which guarantees that a good chromosome of the previous generation stays in the next generation.</w:t>
      </w:r>
    </w:p>
    <w:p w14:paraId="00A54CB8" w14:textId="3DEBE18D" w:rsidR="004344B7" w:rsidRDefault="004344B7" w:rsidP="004344B7"/>
    <w:p w14:paraId="1D38A662" w14:textId="0A83AB12" w:rsidR="00284041" w:rsidRDefault="00284041" w:rsidP="00284041">
      <w:pPr>
        <w:pStyle w:val="Heading1"/>
      </w:pPr>
      <w:r>
        <w:t xml:space="preserve">The results </w:t>
      </w:r>
    </w:p>
    <w:p w14:paraId="78469AAA" w14:textId="7098375A" w:rsidR="00284041" w:rsidRDefault="007A0842" w:rsidP="007A0842">
      <w:r>
        <w:t xml:space="preserve">The algorithm ran ten times for input equation </w:t>
      </w:r>
      <w:r w:rsidRPr="007A0842">
        <w:t>'x*x+x+x+1-4'</w:t>
      </w:r>
      <w:r>
        <w:t>, and the results are as follows:</w:t>
      </w:r>
    </w:p>
    <w:p w14:paraId="263D2120" w14:textId="2B5BC318" w:rsidR="007A0842" w:rsidRDefault="007A0842" w:rsidP="007A0842">
      <w:pPr>
        <w:pStyle w:val="Content"/>
      </w:pPr>
      <w:r>
        <w:t xml:space="preserve">in </w:t>
      </w:r>
      <w:proofErr w:type="gramStart"/>
      <w:r>
        <w:t>run  1</w:t>
      </w:r>
      <w:proofErr w:type="gramEnd"/>
      <w:r>
        <w:t xml:space="preserve"> </w:t>
      </w:r>
      <w:r>
        <w:t>solution</w:t>
      </w:r>
      <w:r>
        <w:t xml:space="preserve"> found in </w:t>
      </w:r>
      <w:r>
        <w:t>iteration</w:t>
      </w:r>
      <w:r>
        <w:t xml:space="preserve">  :  0 ['((x*x)+(</w:t>
      </w:r>
      <w:proofErr w:type="spellStart"/>
      <w:r>
        <w:t>x+x</w:t>
      </w:r>
      <w:proofErr w:type="spellEnd"/>
      <w:r>
        <w:t>)-3)', 30]</w:t>
      </w:r>
    </w:p>
    <w:p w14:paraId="122C9E6C" w14:textId="7F909C74" w:rsidR="007A0842" w:rsidRDefault="007A0842" w:rsidP="007A0842">
      <w:pPr>
        <w:pStyle w:val="Content"/>
      </w:pPr>
      <w:proofErr w:type="gramStart"/>
      <w:r>
        <w:t>Run :</w:t>
      </w:r>
      <w:proofErr w:type="gramEnd"/>
      <w:r>
        <w:t xml:space="preserve">  2 ,</w:t>
      </w:r>
      <w:r>
        <w:t>Iteration</w:t>
      </w:r>
      <w:r>
        <w:t xml:space="preserve"> :  1  ,rank1  =  ['((3+2)-(x-x)-(8-x)*(9*5))', 1]</w:t>
      </w:r>
    </w:p>
    <w:p w14:paraId="54C647E3" w14:textId="38FBC570" w:rsidR="007A0842" w:rsidRDefault="007A0842" w:rsidP="007A0842">
      <w:pPr>
        <w:pStyle w:val="Content"/>
      </w:pPr>
      <w:proofErr w:type="gramStart"/>
      <w:r>
        <w:t>Run :</w:t>
      </w:r>
      <w:proofErr w:type="gramEnd"/>
      <w:r>
        <w:t xml:space="preserve">  2 ,</w:t>
      </w:r>
      <w:r>
        <w:t>Iteration</w:t>
      </w:r>
      <w:r>
        <w:t xml:space="preserve"> :  51  ,rank1  =  ['((((4*9)+(x*x)+1)))', 1]</w:t>
      </w:r>
    </w:p>
    <w:p w14:paraId="55C0A136" w14:textId="70667DDF" w:rsidR="007A0842" w:rsidRDefault="007A0842" w:rsidP="007A0842">
      <w:pPr>
        <w:pStyle w:val="Content"/>
      </w:pPr>
      <w:r>
        <w:t xml:space="preserve">in </w:t>
      </w:r>
      <w:proofErr w:type="gramStart"/>
      <w:r>
        <w:t>run  2</w:t>
      </w:r>
      <w:proofErr w:type="gramEnd"/>
      <w:r>
        <w:t xml:space="preserve"> </w:t>
      </w:r>
      <w:r>
        <w:t>solution</w:t>
      </w:r>
      <w:r>
        <w:t xml:space="preserve"> found in </w:t>
      </w:r>
      <w:r>
        <w:t>iteration</w:t>
      </w:r>
      <w:r>
        <w:t xml:space="preserve">  :  68 ['(((4+x)+(x*x)+(x-7)))', 30]</w:t>
      </w:r>
    </w:p>
    <w:p w14:paraId="59F574F9" w14:textId="073C4E7F" w:rsidR="007A0842" w:rsidRDefault="007A0842" w:rsidP="007A0842">
      <w:pPr>
        <w:pStyle w:val="Content"/>
      </w:pPr>
      <w:proofErr w:type="gramStart"/>
      <w:r>
        <w:t>Run :</w:t>
      </w:r>
      <w:proofErr w:type="gramEnd"/>
      <w:r>
        <w:t xml:space="preserve">  3 ,</w:t>
      </w:r>
      <w:r>
        <w:t>Iteration</w:t>
      </w:r>
      <w:r>
        <w:t xml:space="preserve"> :  1  ,rank1  =  ['((x*x)+((5*9)+6))', 1]</w:t>
      </w:r>
    </w:p>
    <w:p w14:paraId="389564ED" w14:textId="189502C4" w:rsidR="007A0842" w:rsidRDefault="007A0842" w:rsidP="007A0842">
      <w:pPr>
        <w:pStyle w:val="Content"/>
      </w:pPr>
      <w:r>
        <w:t xml:space="preserve">in </w:t>
      </w:r>
      <w:proofErr w:type="gramStart"/>
      <w:r>
        <w:t>run  3</w:t>
      </w:r>
      <w:proofErr w:type="gramEnd"/>
      <w:r>
        <w:t xml:space="preserve"> </w:t>
      </w:r>
      <w:r>
        <w:t>solution</w:t>
      </w:r>
      <w:r>
        <w:t xml:space="preserve"> found in </w:t>
      </w:r>
      <w:r>
        <w:t>iteration</w:t>
      </w:r>
      <w:r>
        <w:t xml:space="preserve">  :  43 ['((((x-3)+(x*x)+x)))', 30]</w:t>
      </w:r>
    </w:p>
    <w:p w14:paraId="564DA439" w14:textId="67256402" w:rsidR="007A0842" w:rsidRDefault="007A0842" w:rsidP="007A0842">
      <w:pPr>
        <w:pStyle w:val="Content"/>
      </w:pPr>
      <w:r>
        <w:t xml:space="preserve">in </w:t>
      </w:r>
      <w:proofErr w:type="gramStart"/>
      <w:r>
        <w:t>run  4</w:t>
      </w:r>
      <w:proofErr w:type="gramEnd"/>
      <w:r>
        <w:t xml:space="preserve"> </w:t>
      </w:r>
      <w:r>
        <w:t>solution</w:t>
      </w:r>
      <w:r>
        <w:t xml:space="preserve"> found in </w:t>
      </w:r>
      <w:r>
        <w:t>iteration</w:t>
      </w:r>
      <w:r>
        <w:t xml:space="preserve">  :  0 ['((7/7)*(x*x)+(x+5)-(8-x))', 30]</w:t>
      </w:r>
    </w:p>
    <w:p w14:paraId="7BA20D86" w14:textId="3BCC2C7D" w:rsidR="007A0842" w:rsidRDefault="007A0842" w:rsidP="007A0842">
      <w:pPr>
        <w:pStyle w:val="Content"/>
      </w:pPr>
      <w:proofErr w:type="gramStart"/>
      <w:r>
        <w:t>Run :</w:t>
      </w:r>
      <w:proofErr w:type="gramEnd"/>
      <w:r>
        <w:t xml:space="preserve">  5 ,</w:t>
      </w:r>
      <w:r w:rsidRPr="007A0842">
        <w:t xml:space="preserve"> </w:t>
      </w:r>
      <w:r>
        <w:t>iteration  :  1  ,rank1  =  ['(((</w:t>
      </w:r>
      <w:proofErr w:type="spellStart"/>
      <w:r>
        <w:t>x+x</w:t>
      </w:r>
      <w:proofErr w:type="spellEnd"/>
      <w:r>
        <w:t>)+(x+9)+((8-x)+7))-(x-(x*x)))', 1]</w:t>
      </w:r>
    </w:p>
    <w:p w14:paraId="12EDC053" w14:textId="3252D37F" w:rsidR="007A0842" w:rsidRDefault="007A0842" w:rsidP="007A0842">
      <w:pPr>
        <w:pStyle w:val="Content"/>
      </w:pPr>
      <w:proofErr w:type="gramStart"/>
      <w:r>
        <w:t>Run :</w:t>
      </w:r>
      <w:proofErr w:type="gramEnd"/>
      <w:r>
        <w:t xml:space="preserve">  5 ,</w:t>
      </w:r>
      <w:r w:rsidRPr="007A0842">
        <w:t xml:space="preserve"> </w:t>
      </w:r>
      <w:r>
        <w:t>iteration  :  51  ,rank1  =  ['(((x/x)+(1-x)*((x/6)*(3-x))))', 0]</w:t>
      </w:r>
    </w:p>
    <w:p w14:paraId="45F7E055" w14:textId="6E52276E" w:rsidR="007A0842" w:rsidRDefault="007A0842" w:rsidP="007A0842">
      <w:pPr>
        <w:pStyle w:val="Content"/>
      </w:pPr>
      <w:r>
        <w:lastRenderedPageBreak/>
        <w:t xml:space="preserve">in </w:t>
      </w:r>
      <w:proofErr w:type="gramStart"/>
      <w:r>
        <w:t>run  5</w:t>
      </w:r>
      <w:proofErr w:type="gramEnd"/>
      <w:r>
        <w:t xml:space="preserve"> </w:t>
      </w:r>
      <w:r>
        <w:t>solution</w:t>
      </w:r>
      <w:r>
        <w:t xml:space="preserve"> found in iteration  :  59 ['((((x-3)+(x/x)*(x*x)+x)))', 30]</w:t>
      </w:r>
    </w:p>
    <w:p w14:paraId="5165EEDA" w14:textId="2A1F2F7C" w:rsidR="007A0842" w:rsidRDefault="007A0842" w:rsidP="007A0842">
      <w:pPr>
        <w:pStyle w:val="Content"/>
      </w:pPr>
      <w:proofErr w:type="gramStart"/>
      <w:r>
        <w:t>Run :</w:t>
      </w:r>
      <w:proofErr w:type="gramEnd"/>
      <w:r>
        <w:t xml:space="preserve">  6 ,</w:t>
      </w:r>
      <w:r w:rsidRPr="007A0842">
        <w:t xml:space="preserve"> </w:t>
      </w:r>
      <w:r>
        <w:t>iteration  :  1  ,rank1  =  ['(4*x)', 0]</w:t>
      </w:r>
    </w:p>
    <w:p w14:paraId="4E88F018" w14:textId="6B687540" w:rsidR="007A0842" w:rsidRDefault="007A0842" w:rsidP="007A0842">
      <w:pPr>
        <w:pStyle w:val="Content"/>
      </w:pPr>
      <w:proofErr w:type="gramStart"/>
      <w:r>
        <w:t>Run :</w:t>
      </w:r>
      <w:proofErr w:type="gramEnd"/>
      <w:r>
        <w:t xml:space="preserve">  6 ,</w:t>
      </w:r>
      <w:r w:rsidRPr="007A0842">
        <w:t xml:space="preserve"> </w:t>
      </w:r>
      <w:r>
        <w:t>iteration  :  51  ,rank1  =  ['((((x-6)*(8+x)+x)))', 1]</w:t>
      </w:r>
    </w:p>
    <w:p w14:paraId="766FACD2" w14:textId="7C20456D" w:rsidR="007A0842" w:rsidRDefault="007A0842" w:rsidP="007A0842">
      <w:pPr>
        <w:pStyle w:val="Content"/>
      </w:pPr>
      <w:proofErr w:type="gramStart"/>
      <w:r>
        <w:t>Run :</w:t>
      </w:r>
      <w:proofErr w:type="gramEnd"/>
      <w:r>
        <w:t xml:space="preserve">  6 ,</w:t>
      </w:r>
      <w:r w:rsidRPr="007A0842">
        <w:t xml:space="preserve"> </w:t>
      </w:r>
      <w:r>
        <w:t>iteration  :  101  ,rank1  =  ['((((x-6)*(8+x)+x)))', 1]</w:t>
      </w:r>
    </w:p>
    <w:p w14:paraId="3545E7E8" w14:textId="2773886F" w:rsidR="007A0842" w:rsidRDefault="007A0842" w:rsidP="007A0842">
      <w:pPr>
        <w:pStyle w:val="Content"/>
      </w:pPr>
      <w:proofErr w:type="gramStart"/>
      <w:r>
        <w:t>Run :</w:t>
      </w:r>
      <w:proofErr w:type="gramEnd"/>
      <w:r>
        <w:t xml:space="preserve">  6 ,</w:t>
      </w:r>
      <w:r w:rsidRPr="007A0842">
        <w:t xml:space="preserve"> </w:t>
      </w:r>
      <w:r>
        <w:t>iteration  :  151  ,rank1  =  ['((((x-6)*(8+x)+x)))', 1]</w:t>
      </w:r>
    </w:p>
    <w:p w14:paraId="55DE6D3F" w14:textId="0D108D54" w:rsidR="007A0842" w:rsidRPr="005D1BB3" w:rsidRDefault="007A0842" w:rsidP="007A0842">
      <w:pPr>
        <w:rPr>
          <w:b w:val="0"/>
          <w:bCs/>
        </w:rPr>
      </w:pPr>
      <w:r w:rsidRPr="005D1BB3">
        <w:rPr>
          <w:b w:val="0"/>
          <w:bCs/>
        </w:rPr>
        <w:t xml:space="preserve">run 6 </w:t>
      </w:r>
      <w:r w:rsidRPr="005D1BB3">
        <w:rPr>
          <w:b w:val="0"/>
          <w:bCs/>
        </w:rPr>
        <w:t>solution</w:t>
      </w:r>
      <w:r w:rsidRPr="005D1BB3">
        <w:rPr>
          <w:b w:val="0"/>
          <w:bCs/>
        </w:rPr>
        <w:t xml:space="preserve"> </w:t>
      </w:r>
      <w:proofErr w:type="gramStart"/>
      <w:r w:rsidRPr="005D1BB3">
        <w:rPr>
          <w:b w:val="0"/>
          <w:bCs/>
        </w:rPr>
        <w:t>is :</w:t>
      </w:r>
      <w:proofErr w:type="gramEnd"/>
      <w:r w:rsidRPr="005D1BB3">
        <w:rPr>
          <w:b w:val="0"/>
          <w:bCs/>
        </w:rPr>
        <w:t xml:space="preserve"> ['((((x-6)*(8+x)+x)))', 1]</w:t>
      </w:r>
    </w:p>
    <w:p w14:paraId="5111EC0B" w14:textId="610799AA" w:rsidR="007A0842" w:rsidRDefault="007A0842" w:rsidP="007A0842">
      <w:pPr>
        <w:pStyle w:val="Content"/>
      </w:pPr>
      <w:proofErr w:type="gramStart"/>
      <w:r>
        <w:t>Run :</w:t>
      </w:r>
      <w:proofErr w:type="gramEnd"/>
      <w:r>
        <w:t xml:space="preserve">  7 ,</w:t>
      </w:r>
      <w:r w:rsidRPr="007A0842">
        <w:t xml:space="preserve"> </w:t>
      </w:r>
      <w:r>
        <w:t>iteration  :  1  ,rank1  =  ['((4*x)/(4/5)*((4-x)/x))', 0]</w:t>
      </w:r>
    </w:p>
    <w:p w14:paraId="379939E3" w14:textId="207C67EA" w:rsidR="007A0842" w:rsidRDefault="007A0842" w:rsidP="007A0842">
      <w:pPr>
        <w:pStyle w:val="Content"/>
      </w:pPr>
      <w:proofErr w:type="gramStart"/>
      <w:r>
        <w:t>Run :</w:t>
      </w:r>
      <w:proofErr w:type="gramEnd"/>
      <w:r>
        <w:t xml:space="preserve">  7 ,</w:t>
      </w:r>
      <w:r w:rsidRPr="007A0842">
        <w:t xml:space="preserve"> </w:t>
      </w:r>
      <w:r>
        <w:t>iteration  :  51  ,rank1  =  ['((((4-4)-((6/x)*(4-1)/(1+x)*x))-(x/x)))', 0]</w:t>
      </w:r>
    </w:p>
    <w:p w14:paraId="0C4E95C8" w14:textId="41DB1C05" w:rsidR="007A0842" w:rsidRDefault="007A0842" w:rsidP="007A0842">
      <w:pPr>
        <w:pStyle w:val="Content"/>
      </w:pPr>
      <w:r>
        <w:t xml:space="preserve">in </w:t>
      </w:r>
      <w:proofErr w:type="gramStart"/>
      <w:r>
        <w:t>run  7</w:t>
      </w:r>
      <w:proofErr w:type="gramEnd"/>
      <w:r>
        <w:t xml:space="preserve"> </w:t>
      </w:r>
      <w:r>
        <w:t>solution</w:t>
      </w:r>
      <w:r>
        <w:t xml:space="preserve"> found in iteration  :  62 ['(((x+(x*x)+(x-3))))', 30]</w:t>
      </w:r>
    </w:p>
    <w:p w14:paraId="3DD4C4BE" w14:textId="44BF1C50" w:rsidR="007A0842" w:rsidRDefault="007A0842" w:rsidP="007A0842">
      <w:pPr>
        <w:pStyle w:val="Content"/>
      </w:pPr>
      <w:proofErr w:type="gramStart"/>
      <w:r>
        <w:t>Run :</w:t>
      </w:r>
      <w:proofErr w:type="gramEnd"/>
      <w:r>
        <w:t xml:space="preserve">  8 ,</w:t>
      </w:r>
      <w:r w:rsidRPr="007A0842">
        <w:t xml:space="preserve"> </w:t>
      </w:r>
      <w:r>
        <w:t>iteration  :  1  ,rank1  =  ['((8*9)*((x+6)+x))', 1]</w:t>
      </w:r>
    </w:p>
    <w:p w14:paraId="268C7183" w14:textId="50DAC2B2" w:rsidR="007A0842" w:rsidRDefault="007A0842" w:rsidP="007A0842">
      <w:pPr>
        <w:pStyle w:val="Content"/>
      </w:pPr>
      <w:r>
        <w:t xml:space="preserve">in </w:t>
      </w:r>
      <w:proofErr w:type="gramStart"/>
      <w:r>
        <w:t>run  8</w:t>
      </w:r>
      <w:proofErr w:type="gramEnd"/>
      <w:r>
        <w:t xml:space="preserve"> </w:t>
      </w:r>
      <w:r>
        <w:t>solution</w:t>
      </w:r>
      <w:r>
        <w:t xml:space="preserve"> found in iteration  :  45 ['(((3+x)*(x-1)))', 30]</w:t>
      </w:r>
    </w:p>
    <w:p w14:paraId="74EB62D0" w14:textId="13C90A9B" w:rsidR="007A0842" w:rsidRDefault="007A0842" w:rsidP="007A0842">
      <w:pPr>
        <w:pStyle w:val="Content"/>
      </w:pPr>
      <w:r>
        <w:t xml:space="preserve">in </w:t>
      </w:r>
      <w:proofErr w:type="gramStart"/>
      <w:r>
        <w:t>run  9</w:t>
      </w:r>
      <w:proofErr w:type="gramEnd"/>
      <w:r>
        <w:t xml:space="preserve"> </w:t>
      </w:r>
      <w:r>
        <w:t>solution</w:t>
      </w:r>
      <w:r>
        <w:t xml:space="preserve"> found in iteration  :  0 ['((x*x)+(2+x)-(5-x))', 30]</w:t>
      </w:r>
    </w:p>
    <w:p w14:paraId="053AB68F" w14:textId="5827A4F2" w:rsidR="007A0842" w:rsidRDefault="007A0842" w:rsidP="007A0842">
      <w:pPr>
        <w:pStyle w:val="Content"/>
      </w:pPr>
      <w:proofErr w:type="gramStart"/>
      <w:r>
        <w:t>Run :</w:t>
      </w:r>
      <w:proofErr w:type="gramEnd"/>
      <w:r>
        <w:t xml:space="preserve">  10 ,</w:t>
      </w:r>
      <w:r w:rsidRPr="007A0842">
        <w:t xml:space="preserve"> </w:t>
      </w:r>
      <w:r>
        <w:t>iteration  :  1  ,rank1  =  ['((2+8)*((6-2)*(1/x)))', 0]</w:t>
      </w:r>
    </w:p>
    <w:p w14:paraId="387A3C21" w14:textId="2C972A80" w:rsidR="007A0842" w:rsidRDefault="007A0842" w:rsidP="007A0842">
      <w:pPr>
        <w:pStyle w:val="Content"/>
      </w:pPr>
      <w:r>
        <w:t xml:space="preserve">in </w:t>
      </w:r>
      <w:proofErr w:type="gramStart"/>
      <w:r>
        <w:t>run  10</w:t>
      </w:r>
      <w:proofErr w:type="gramEnd"/>
      <w:r>
        <w:t xml:space="preserve"> </w:t>
      </w:r>
      <w:r>
        <w:t>solution</w:t>
      </w:r>
      <w:r>
        <w:t xml:space="preserve"> found in iteration  :  35 ['((((</w:t>
      </w:r>
      <w:proofErr w:type="spellStart"/>
      <w:r>
        <w:t>x+x</w:t>
      </w:r>
      <w:proofErr w:type="spellEnd"/>
      <w:r>
        <w:t>)+(x*x)-3)))', 30]</w:t>
      </w:r>
    </w:p>
    <w:p w14:paraId="757A7430" w14:textId="75C85231" w:rsidR="007A0842" w:rsidRDefault="007A0842" w:rsidP="007A0842">
      <w:pPr>
        <w:pStyle w:val="Content"/>
      </w:pPr>
    </w:p>
    <w:p w14:paraId="21060C47" w14:textId="7649C12F" w:rsidR="007A0842" w:rsidRDefault="007A0842" w:rsidP="007A0842">
      <w:r>
        <w:t>In two runes solution was in the initial population.</w:t>
      </w:r>
    </w:p>
    <w:p w14:paraId="131ABED6" w14:textId="7309E6E0" w:rsidR="007A0842" w:rsidRDefault="007A0842" w:rsidP="007A0842">
      <w:r>
        <w:t>In one run, premature convergence happened, and the algorithm got stuck in local optima.</w:t>
      </w:r>
    </w:p>
    <w:p w14:paraId="5D778D77" w14:textId="48D6EA16" w:rsidR="007A0842" w:rsidRDefault="007A0842" w:rsidP="007A0842">
      <w:r>
        <w:t>Seven times algorithm converged to global optima.</w:t>
      </w:r>
    </w:p>
    <w:p w14:paraId="77DF2462" w14:textId="4683AE00" w:rsidR="007A0842" w:rsidRDefault="007A0842" w:rsidP="007A0842"/>
    <w:p w14:paraId="44B70D24" w14:textId="21CFA9E8" w:rsidR="007A0842" w:rsidRDefault="007A0842" w:rsidP="007A0842">
      <w:pPr>
        <w:pStyle w:val="Figure"/>
      </w:pPr>
      <w:r>
        <w:rPr>
          <w:noProof/>
        </w:rPr>
        <w:drawing>
          <wp:inline distT="0" distB="0" distL="0" distR="0" wp14:anchorId="00E974F2" wp14:editId="01D1EC27">
            <wp:extent cx="4379048" cy="2890815"/>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4411643" cy="2912332"/>
                    </a:xfrm>
                    <a:prstGeom prst="rect">
                      <a:avLst/>
                    </a:prstGeom>
                  </pic:spPr>
                </pic:pic>
              </a:graphicData>
            </a:graphic>
          </wp:inline>
        </w:drawing>
      </w:r>
    </w:p>
    <w:p w14:paraId="36B5E394" w14:textId="78FFE0A9" w:rsidR="007A0842" w:rsidRPr="007A0842" w:rsidRDefault="00F1161E" w:rsidP="007A0842">
      <w:pPr>
        <w:pStyle w:val="Figure"/>
      </w:pPr>
      <w:r>
        <w:t>The plot</w:t>
      </w:r>
      <w:r w:rsidR="00400B6D">
        <w:t xml:space="preserve"> of the best fitness of each time run</w:t>
      </w:r>
    </w:p>
    <w:p w14:paraId="1A9061CC" w14:textId="77777777" w:rsidR="007A0842" w:rsidRDefault="007A0842" w:rsidP="007A0842"/>
    <w:p w14:paraId="4856BDD2" w14:textId="6A74F7F0" w:rsidR="007A0842" w:rsidRDefault="00F1161E" w:rsidP="007A0842">
      <w:r>
        <w:lastRenderedPageBreak/>
        <w:t>The</w:t>
      </w:r>
      <w:r w:rsidR="00C25908">
        <w:t xml:space="preserve"> results in a single run </w:t>
      </w:r>
      <w:r>
        <w:t>are</w:t>
      </w:r>
      <w:r w:rsidR="00C25908">
        <w:t xml:space="preserve"> as </w:t>
      </w:r>
      <w:r>
        <w:t>follows</w:t>
      </w:r>
      <w:r w:rsidR="00C25908">
        <w:t>:</w:t>
      </w:r>
    </w:p>
    <w:p w14:paraId="17A33691" w14:textId="65C20B8A" w:rsidR="00C25908" w:rsidRDefault="00C25908" w:rsidP="00C25908">
      <w:pPr>
        <w:pStyle w:val="Figure"/>
      </w:pPr>
      <w:r>
        <w:rPr>
          <w:noProof/>
        </w:rPr>
        <w:drawing>
          <wp:inline distT="0" distB="0" distL="0" distR="0" wp14:anchorId="07507519" wp14:editId="4444C58A">
            <wp:extent cx="6309360" cy="2011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309360" cy="2011680"/>
                    </a:xfrm>
                    <a:prstGeom prst="rect">
                      <a:avLst/>
                    </a:prstGeom>
                  </pic:spPr>
                </pic:pic>
              </a:graphicData>
            </a:graphic>
          </wp:inline>
        </w:drawing>
      </w:r>
    </w:p>
    <w:p w14:paraId="60418F10" w14:textId="77777777" w:rsidR="00C25908" w:rsidRDefault="00C25908" w:rsidP="00C25908">
      <w:pPr>
        <w:pStyle w:val="Figure"/>
      </w:pPr>
    </w:p>
    <w:p w14:paraId="4C8EC679" w14:textId="1C60DCC3" w:rsidR="00C25908" w:rsidRDefault="00C25908" w:rsidP="007A0842"/>
    <w:p w14:paraId="4B01DF49" w14:textId="4E1A4229" w:rsidR="00C25908" w:rsidRDefault="00C25908" w:rsidP="00C25908">
      <w:pPr>
        <w:pStyle w:val="Figure"/>
      </w:pPr>
      <w:r>
        <w:rPr>
          <w:noProof/>
        </w:rPr>
        <w:drawing>
          <wp:inline distT="0" distB="0" distL="0" distR="0" wp14:anchorId="07B1E00B" wp14:editId="713051E1">
            <wp:extent cx="4330289" cy="2942376"/>
            <wp:effectExtent l="0" t="0" r="63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354430" cy="2958779"/>
                    </a:xfrm>
                    <a:prstGeom prst="rect">
                      <a:avLst/>
                    </a:prstGeom>
                  </pic:spPr>
                </pic:pic>
              </a:graphicData>
            </a:graphic>
          </wp:inline>
        </w:drawing>
      </w:r>
    </w:p>
    <w:p w14:paraId="60690791" w14:textId="5D5DCCA3" w:rsidR="00C25908" w:rsidRPr="004344B7" w:rsidRDefault="00F1161E" w:rsidP="00C25908">
      <w:pPr>
        <w:pStyle w:val="Figure"/>
      </w:pPr>
      <w:r>
        <w:t>The average</w:t>
      </w:r>
      <w:r w:rsidR="00C25908">
        <w:t xml:space="preserve"> fitness of each population in a single run</w:t>
      </w:r>
    </w:p>
    <w:sectPr w:rsidR="00C25908" w:rsidRPr="004344B7" w:rsidSect="00DF027C">
      <w:headerReference w:type="default" r:id="rId16"/>
      <w:footerReference w:type="default" r:id="rId1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8A273" w14:textId="77777777" w:rsidR="00D76E37" w:rsidRDefault="00D76E37">
      <w:r>
        <w:separator/>
      </w:r>
    </w:p>
    <w:p w14:paraId="04AD19E1" w14:textId="77777777" w:rsidR="00D76E37" w:rsidRDefault="00D76E37"/>
  </w:endnote>
  <w:endnote w:type="continuationSeparator" w:id="0">
    <w:p w14:paraId="7E8A8021" w14:textId="77777777" w:rsidR="00D76E37" w:rsidRDefault="00D76E37">
      <w:r>
        <w:continuationSeparator/>
      </w:r>
    </w:p>
    <w:p w14:paraId="22627617" w14:textId="77777777" w:rsidR="00D76E37" w:rsidRDefault="00D76E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D68BE6E"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65E4B5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8EE4C" w14:textId="77777777" w:rsidR="00D76E37" w:rsidRDefault="00D76E37">
      <w:r>
        <w:separator/>
      </w:r>
    </w:p>
    <w:p w14:paraId="416A9806" w14:textId="77777777" w:rsidR="00D76E37" w:rsidRDefault="00D76E37"/>
  </w:footnote>
  <w:footnote w:type="continuationSeparator" w:id="0">
    <w:p w14:paraId="7238F52E" w14:textId="77777777" w:rsidR="00D76E37" w:rsidRDefault="00D76E37">
      <w:r>
        <w:continuationSeparator/>
      </w:r>
    </w:p>
    <w:p w14:paraId="0E22EAA3" w14:textId="77777777" w:rsidR="00D76E37" w:rsidRDefault="00D76E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1626BCE" w14:textId="77777777" w:rsidTr="00D077E9">
      <w:trPr>
        <w:trHeight w:val="978"/>
      </w:trPr>
      <w:tc>
        <w:tcPr>
          <w:tcW w:w="9990" w:type="dxa"/>
          <w:tcBorders>
            <w:top w:val="nil"/>
            <w:left w:val="nil"/>
            <w:bottom w:val="single" w:sz="36" w:space="0" w:color="34ABA2" w:themeColor="accent3"/>
            <w:right w:val="nil"/>
          </w:tcBorders>
        </w:tcPr>
        <w:p w14:paraId="69912C6E" w14:textId="77777777" w:rsidR="00D077E9" w:rsidRDefault="00D077E9">
          <w:pPr>
            <w:pStyle w:val="Header"/>
          </w:pPr>
        </w:p>
      </w:tc>
    </w:tr>
  </w:tbl>
  <w:p w14:paraId="37CE6A45"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BD3"/>
    <w:rsid w:val="0002482E"/>
    <w:rsid w:val="00050324"/>
    <w:rsid w:val="0006122C"/>
    <w:rsid w:val="00083E3A"/>
    <w:rsid w:val="000A0150"/>
    <w:rsid w:val="000E63C9"/>
    <w:rsid w:val="00130E9D"/>
    <w:rsid w:val="00131295"/>
    <w:rsid w:val="00143B80"/>
    <w:rsid w:val="00150A6D"/>
    <w:rsid w:val="00185B35"/>
    <w:rsid w:val="001A0648"/>
    <w:rsid w:val="001A38FC"/>
    <w:rsid w:val="001C67A4"/>
    <w:rsid w:val="001D0E96"/>
    <w:rsid w:val="001D6DE0"/>
    <w:rsid w:val="001F2BC8"/>
    <w:rsid w:val="001F5F6B"/>
    <w:rsid w:val="002064AE"/>
    <w:rsid w:val="00215698"/>
    <w:rsid w:val="00243EBC"/>
    <w:rsid w:val="00246A35"/>
    <w:rsid w:val="00284041"/>
    <w:rsid w:val="00284348"/>
    <w:rsid w:val="002B16BB"/>
    <w:rsid w:val="002C50D5"/>
    <w:rsid w:val="002E0252"/>
    <w:rsid w:val="002F51F5"/>
    <w:rsid w:val="002F7603"/>
    <w:rsid w:val="00303E11"/>
    <w:rsid w:val="00312137"/>
    <w:rsid w:val="00322675"/>
    <w:rsid w:val="00330359"/>
    <w:rsid w:val="0033762F"/>
    <w:rsid w:val="0035197B"/>
    <w:rsid w:val="00366C7E"/>
    <w:rsid w:val="00373B6A"/>
    <w:rsid w:val="00384EA3"/>
    <w:rsid w:val="003A39A1"/>
    <w:rsid w:val="003C2191"/>
    <w:rsid w:val="003C6E44"/>
    <w:rsid w:val="003D3863"/>
    <w:rsid w:val="00400B6D"/>
    <w:rsid w:val="004110DE"/>
    <w:rsid w:val="004248D0"/>
    <w:rsid w:val="004344B7"/>
    <w:rsid w:val="0044085A"/>
    <w:rsid w:val="004552E9"/>
    <w:rsid w:val="00465C61"/>
    <w:rsid w:val="00480246"/>
    <w:rsid w:val="004924A4"/>
    <w:rsid w:val="0049486A"/>
    <w:rsid w:val="004A1D7E"/>
    <w:rsid w:val="004A4FAC"/>
    <w:rsid w:val="004A6BD3"/>
    <w:rsid w:val="004B21A5"/>
    <w:rsid w:val="004D01C6"/>
    <w:rsid w:val="004D31CA"/>
    <w:rsid w:val="005037F0"/>
    <w:rsid w:val="00516A86"/>
    <w:rsid w:val="005275F6"/>
    <w:rsid w:val="00572102"/>
    <w:rsid w:val="005C242C"/>
    <w:rsid w:val="005D1BB3"/>
    <w:rsid w:val="005E5EAA"/>
    <w:rsid w:val="005F1BB0"/>
    <w:rsid w:val="00656C4D"/>
    <w:rsid w:val="006810F5"/>
    <w:rsid w:val="00684A24"/>
    <w:rsid w:val="006912AC"/>
    <w:rsid w:val="006C773C"/>
    <w:rsid w:val="006E5716"/>
    <w:rsid w:val="00717281"/>
    <w:rsid w:val="007302B3"/>
    <w:rsid w:val="00730733"/>
    <w:rsid w:val="00730E3A"/>
    <w:rsid w:val="00736AAF"/>
    <w:rsid w:val="00765B2A"/>
    <w:rsid w:val="00783A34"/>
    <w:rsid w:val="007A0842"/>
    <w:rsid w:val="007C6B52"/>
    <w:rsid w:val="007D16C5"/>
    <w:rsid w:val="007D4FCD"/>
    <w:rsid w:val="0081316A"/>
    <w:rsid w:val="00862FE4"/>
    <w:rsid w:val="0086389A"/>
    <w:rsid w:val="0087605E"/>
    <w:rsid w:val="008936E2"/>
    <w:rsid w:val="008B1FEE"/>
    <w:rsid w:val="008D4D42"/>
    <w:rsid w:val="008D6888"/>
    <w:rsid w:val="008D6B29"/>
    <w:rsid w:val="008F0E20"/>
    <w:rsid w:val="00903C32"/>
    <w:rsid w:val="00916B16"/>
    <w:rsid w:val="009173B9"/>
    <w:rsid w:val="0093244E"/>
    <w:rsid w:val="0093335D"/>
    <w:rsid w:val="0093613E"/>
    <w:rsid w:val="00943026"/>
    <w:rsid w:val="00963529"/>
    <w:rsid w:val="00966B81"/>
    <w:rsid w:val="009673DB"/>
    <w:rsid w:val="009C7720"/>
    <w:rsid w:val="009E05E2"/>
    <w:rsid w:val="00A00179"/>
    <w:rsid w:val="00A23AFA"/>
    <w:rsid w:val="00A31B3E"/>
    <w:rsid w:val="00A46394"/>
    <w:rsid w:val="00A532F3"/>
    <w:rsid w:val="00A8489E"/>
    <w:rsid w:val="00AC29F3"/>
    <w:rsid w:val="00AC7F0F"/>
    <w:rsid w:val="00AE3236"/>
    <w:rsid w:val="00B231E5"/>
    <w:rsid w:val="00B23814"/>
    <w:rsid w:val="00B36A1A"/>
    <w:rsid w:val="00BA1D0B"/>
    <w:rsid w:val="00BC127D"/>
    <w:rsid w:val="00BE4EAA"/>
    <w:rsid w:val="00BE62BE"/>
    <w:rsid w:val="00C02B87"/>
    <w:rsid w:val="00C17727"/>
    <w:rsid w:val="00C200D0"/>
    <w:rsid w:val="00C25908"/>
    <w:rsid w:val="00C4086D"/>
    <w:rsid w:val="00C749C8"/>
    <w:rsid w:val="00CA1896"/>
    <w:rsid w:val="00CB2CAF"/>
    <w:rsid w:val="00CB5B28"/>
    <w:rsid w:val="00CC2393"/>
    <w:rsid w:val="00CE5A05"/>
    <w:rsid w:val="00CF3112"/>
    <w:rsid w:val="00CF5371"/>
    <w:rsid w:val="00CF5902"/>
    <w:rsid w:val="00D0323A"/>
    <w:rsid w:val="00D0559F"/>
    <w:rsid w:val="00D077E9"/>
    <w:rsid w:val="00D17FFD"/>
    <w:rsid w:val="00D42CB7"/>
    <w:rsid w:val="00D45DF9"/>
    <w:rsid w:val="00D5413D"/>
    <w:rsid w:val="00D570A9"/>
    <w:rsid w:val="00D70D02"/>
    <w:rsid w:val="00D76E37"/>
    <w:rsid w:val="00D770C7"/>
    <w:rsid w:val="00D86945"/>
    <w:rsid w:val="00D90290"/>
    <w:rsid w:val="00DA2706"/>
    <w:rsid w:val="00DB2819"/>
    <w:rsid w:val="00DD152F"/>
    <w:rsid w:val="00DE213F"/>
    <w:rsid w:val="00DF027C"/>
    <w:rsid w:val="00E00A32"/>
    <w:rsid w:val="00E0254F"/>
    <w:rsid w:val="00E04EFF"/>
    <w:rsid w:val="00E22ACD"/>
    <w:rsid w:val="00E620B0"/>
    <w:rsid w:val="00E6648C"/>
    <w:rsid w:val="00E75765"/>
    <w:rsid w:val="00E81B40"/>
    <w:rsid w:val="00EF555B"/>
    <w:rsid w:val="00F00EF1"/>
    <w:rsid w:val="00F027BB"/>
    <w:rsid w:val="00F1161E"/>
    <w:rsid w:val="00F11DCF"/>
    <w:rsid w:val="00F162EA"/>
    <w:rsid w:val="00F30E98"/>
    <w:rsid w:val="00F36D8F"/>
    <w:rsid w:val="00F45980"/>
    <w:rsid w:val="00F52D27"/>
    <w:rsid w:val="00F83527"/>
    <w:rsid w:val="00FC67D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20BB9"/>
  <w15:docId w15:val="{978CE50B-E360-864F-824E-B3565A254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2064AE"/>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32267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TableGridLight">
    <w:name w:val="Grid Table Light"/>
    <w:basedOn w:val="TableNormal"/>
    <w:uiPriority w:val="40"/>
    <w:rsid w:val="005E5E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E5E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E5EAA"/>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GridTable1Light">
    <w:name w:val="Grid Table 1 Light"/>
    <w:basedOn w:val="TableNormal"/>
    <w:uiPriority w:val="46"/>
    <w:rsid w:val="005E5EAA"/>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5"/>
    <w:rsid w:val="002064AE"/>
    <w:rPr>
      <w:rFonts w:asciiTheme="majorHAnsi" w:eastAsiaTheme="majorEastAsia" w:hAnsiTheme="majorHAnsi" w:cstheme="majorBidi"/>
      <w:b/>
      <w:color w:val="012639" w:themeColor="accent1" w:themeShade="7F"/>
    </w:rPr>
  </w:style>
  <w:style w:type="table" w:styleId="GridTable1Light-Accent3">
    <w:name w:val="Grid Table 1 Light Accent 3"/>
    <w:basedOn w:val="TableNormal"/>
    <w:uiPriority w:val="46"/>
    <w:rsid w:val="004D31CA"/>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4D31CA"/>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1Light-Accent4">
    <w:name w:val="Grid Table 1 Light Accent 4"/>
    <w:basedOn w:val="TableNormal"/>
    <w:uiPriority w:val="46"/>
    <w:rsid w:val="004D31CA"/>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1"/>
    <w:rsid w:val="00322675"/>
    <w:rPr>
      <w:rFonts w:asciiTheme="majorHAnsi" w:eastAsiaTheme="majorEastAsia" w:hAnsiTheme="majorHAnsi" w:cstheme="majorBidi"/>
      <w:b/>
      <w:i/>
      <w:iCs/>
      <w:color w:val="013A57" w:themeColor="accent1" w:themeShade="BF"/>
      <w:sz w:val="28"/>
      <w:szCs w:val="22"/>
    </w:rPr>
  </w:style>
  <w:style w:type="table" w:styleId="GridTable5Dark-Accent4">
    <w:name w:val="Grid Table 5 Dark Accent 4"/>
    <w:basedOn w:val="TableNormal"/>
    <w:uiPriority w:val="50"/>
    <w:rsid w:val="003C6E4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ListTable6Colorful-Accent2">
    <w:name w:val="List Table 6 Colorful Accent 2"/>
    <w:basedOn w:val="TableNormal"/>
    <w:uiPriority w:val="51"/>
    <w:rsid w:val="003C6E4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HTMLPreformatted">
    <w:name w:val="HTML Preformatted"/>
    <w:basedOn w:val="Normal"/>
    <w:link w:val="HTMLPreformattedChar"/>
    <w:uiPriority w:val="99"/>
    <w:semiHidden/>
    <w:unhideWhenUsed/>
    <w:rsid w:val="00CE5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rPr>
  </w:style>
  <w:style w:type="character" w:customStyle="1" w:styleId="HTMLPreformattedChar">
    <w:name w:val="HTML Preformatted Char"/>
    <w:basedOn w:val="DefaultParagraphFont"/>
    <w:link w:val="HTMLPreformatted"/>
    <w:uiPriority w:val="99"/>
    <w:semiHidden/>
    <w:rsid w:val="00CE5A05"/>
    <w:rPr>
      <w:rFonts w:ascii="Courier New" w:eastAsia="Times New Roman" w:hAnsi="Courier New" w:cs="Courier New"/>
      <w:sz w:val="20"/>
      <w:szCs w:val="20"/>
    </w:rPr>
  </w:style>
  <w:style w:type="table" w:styleId="GridTable2">
    <w:name w:val="Grid Table 2"/>
    <w:basedOn w:val="TableNormal"/>
    <w:uiPriority w:val="47"/>
    <w:rsid w:val="00BC127D"/>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5Dark-Accent1">
    <w:name w:val="List Table 5 Dark Accent 1"/>
    <w:basedOn w:val="TableNormal"/>
    <w:uiPriority w:val="50"/>
    <w:rsid w:val="00BC127D"/>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6">
    <w:name w:val="List Table 4 Accent 6"/>
    <w:basedOn w:val="TableNormal"/>
    <w:uiPriority w:val="49"/>
    <w:rsid w:val="00BC127D"/>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ListTable4-Accent2">
    <w:name w:val="List Table 4 Accent 2"/>
    <w:basedOn w:val="TableNormal"/>
    <w:uiPriority w:val="49"/>
    <w:rsid w:val="00BC127D"/>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ListTable4-Accent5">
    <w:name w:val="List Table 4 Accent 5"/>
    <w:basedOn w:val="TableNormal"/>
    <w:uiPriority w:val="49"/>
    <w:rsid w:val="00BC127D"/>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ListTable4-Accent3">
    <w:name w:val="List Table 4 Accent 3"/>
    <w:basedOn w:val="TableNormal"/>
    <w:uiPriority w:val="49"/>
    <w:rsid w:val="00BC127D"/>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ListTable4-Accent1">
    <w:name w:val="List Table 4 Accent 1"/>
    <w:basedOn w:val="TableNormal"/>
    <w:uiPriority w:val="49"/>
    <w:rsid w:val="00BC127D"/>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ListTable4">
    <w:name w:val="List Table 4"/>
    <w:basedOn w:val="TableNormal"/>
    <w:uiPriority w:val="49"/>
    <w:rsid w:val="00BC127D"/>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ListTable3-Accent3">
    <w:name w:val="List Table 3 Accent 3"/>
    <w:basedOn w:val="TableNormal"/>
    <w:uiPriority w:val="48"/>
    <w:rsid w:val="00BC127D"/>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ListTable3-Accent2">
    <w:name w:val="List Table 3 Accent 2"/>
    <w:basedOn w:val="TableNormal"/>
    <w:uiPriority w:val="48"/>
    <w:rsid w:val="00BC127D"/>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ListTable3-Accent1">
    <w:name w:val="List Table 3 Accent 1"/>
    <w:basedOn w:val="TableNormal"/>
    <w:uiPriority w:val="48"/>
    <w:rsid w:val="00BC127D"/>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GridTable2-Accent5">
    <w:name w:val="Grid Table 2 Accent 5"/>
    <w:basedOn w:val="TableNormal"/>
    <w:uiPriority w:val="47"/>
    <w:rsid w:val="00BC127D"/>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leWeb3">
    <w:name w:val="Table Web 3"/>
    <w:basedOn w:val="TableNormal"/>
    <w:uiPriority w:val="99"/>
    <w:rsid w:val="00BC127D"/>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4A1D7E"/>
    <w:pPr>
      <w:keepLines/>
      <w:spacing w:before="480" w:after="0"/>
      <w:outlineLvl w:val="9"/>
    </w:pPr>
    <w:rPr>
      <w:bCs/>
      <w:color w:val="013A57" w:themeColor="accent1" w:themeShade="BF"/>
      <w:kern w:val="0"/>
      <w:sz w:val="28"/>
      <w:szCs w:val="28"/>
    </w:rPr>
  </w:style>
  <w:style w:type="paragraph" w:styleId="TOC1">
    <w:name w:val="toc 1"/>
    <w:basedOn w:val="Normal"/>
    <w:next w:val="Normal"/>
    <w:autoRedefine/>
    <w:uiPriority w:val="39"/>
    <w:unhideWhenUsed/>
    <w:rsid w:val="004A1D7E"/>
    <w:pPr>
      <w:spacing w:before="120"/>
    </w:pPr>
    <w:rPr>
      <w:rFonts w:cstheme="minorHAnsi"/>
      <w:bCs/>
      <w:i/>
      <w:iCs/>
      <w:sz w:val="24"/>
      <w:szCs w:val="28"/>
    </w:rPr>
  </w:style>
  <w:style w:type="paragraph" w:styleId="TOC2">
    <w:name w:val="toc 2"/>
    <w:basedOn w:val="Normal"/>
    <w:next w:val="Normal"/>
    <w:autoRedefine/>
    <w:uiPriority w:val="39"/>
    <w:unhideWhenUsed/>
    <w:rsid w:val="004A1D7E"/>
    <w:pPr>
      <w:spacing w:before="120"/>
      <w:ind w:left="280"/>
    </w:pPr>
    <w:rPr>
      <w:rFonts w:cstheme="minorHAnsi"/>
      <w:bCs/>
      <w:sz w:val="22"/>
      <w:szCs w:val="26"/>
    </w:rPr>
  </w:style>
  <w:style w:type="character" w:styleId="Hyperlink">
    <w:name w:val="Hyperlink"/>
    <w:basedOn w:val="DefaultParagraphFont"/>
    <w:uiPriority w:val="99"/>
    <w:unhideWhenUsed/>
    <w:rsid w:val="004A1D7E"/>
    <w:rPr>
      <w:color w:val="3592CF" w:themeColor="hyperlink"/>
      <w:u w:val="single"/>
    </w:rPr>
  </w:style>
  <w:style w:type="paragraph" w:styleId="TOC3">
    <w:name w:val="toc 3"/>
    <w:basedOn w:val="Normal"/>
    <w:next w:val="Normal"/>
    <w:autoRedefine/>
    <w:uiPriority w:val="39"/>
    <w:unhideWhenUsed/>
    <w:rsid w:val="004A1D7E"/>
    <w:pPr>
      <w:ind w:left="560"/>
    </w:pPr>
    <w:rPr>
      <w:rFonts w:cstheme="minorHAnsi"/>
      <w:b w:val="0"/>
      <w:sz w:val="20"/>
      <w:szCs w:val="24"/>
    </w:rPr>
  </w:style>
  <w:style w:type="paragraph" w:styleId="TOC4">
    <w:name w:val="toc 4"/>
    <w:basedOn w:val="Normal"/>
    <w:next w:val="Normal"/>
    <w:autoRedefine/>
    <w:uiPriority w:val="99"/>
    <w:semiHidden/>
    <w:unhideWhenUsed/>
    <w:rsid w:val="004A1D7E"/>
    <w:pPr>
      <w:ind w:left="840"/>
    </w:pPr>
    <w:rPr>
      <w:rFonts w:cstheme="minorHAnsi"/>
      <w:b w:val="0"/>
      <w:sz w:val="20"/>
      <w:szCs w:val="24"/>
    </w:rPr>
  </w:style>
  <w:style w:type="paragraph" w:styleId="TOC5">
    <w:name w:val="toc 5"/>
    <w:basedOn w:val="Normal"/>
    <w:next w:val="Normal"/>
    <w:autoRedefine/>
    <w:uiPriority w:val="99"/>
    <w:semiHidden/>
    <w:unhideWhenUsed/>
    <w:rsid w:val="004A1D7E"/>
    <w:pPr>
      <w:ind w:left="1120"/>
    </w:pPr>
    <w:rPr>
      <w:rFonts w:cstheme="minorHAnsi"/>
      <w:b w:val="0"/>
      <w:sz w:val="20"/>
      <w:szCs w:val="24"/>
    </w:rPr>
  </w:style>
  <w:style w:type="paragraph" w:styleId="TOC6">
    <w:name w:val="toc 6"/>
    <w:basedOn w:val="Normal"/>
    <w:next w:val="Normal"/>
    <w:autoRedefine/>
    <w:uiPriority w:val="99"/>
    <w:semiHidden/>
    <w:unhideWhenUsed/>
    <w:rsid w:val="004A1D7E"/>
    <w:pPr>
      <w:ind w:left="1400"/>
    </w:pPr>
    <w:rPr>
      <w:rFonts w:cstheme="minorHAnsi"/>
      <w:b w:val="0"/>
      <w:sz w:val="20"/>
      <w:szCs w:val="24"/>
    </w:rPr>
  </w:style>
  <w:style w:type="paragraph" w:styleId="TOC7">
    <w:name w:val="toc 7"/>
    <w:basedOn w:val="Normal"/>
    <w:next w:val="Normal"/>
    <w:autoRedefine/>
    <w:uiPriority w:val="99"/>
    <w:semiHidden/>
    <w:unhideWhenUsed/>
    <w:rsid w:val="004A1D7E"/>
    <w:pPr>
      <w:ind w:left="1680"/>
    </w:pPr>
    <w:rPr>
      <w:rFonts w:cstheme="minorHAnsi"/>
      <w:b w:val="0"/>
      <w:sz w:val="20"/>
      <w:szCs w:val="24"/>
    </w:rPr>
  </w:style>
  <w:style w:type="paragraph" w:styleId="TOC8">
    <w:name w:val="toc 8"/>
    <w:basedOn w:val="Normal"/>
    <w:next w:val="Normal"/>
    <w:autoRedefine/>
    <w:uiPriority w:val="99"/>
    <w:semiHidden/>
    <w:unhideWhenUsed/>
    <w:rsid w:val="004A1D7E"/>
    <w:pPr>
      <w:ind w:left="1960"/>
    </w:pPr>
    <w:rPr>
      <w:rFonts w:cstheme="minorHAnsi"/>
      <w:b w:val="0"/>
      <w:sz w:val="20"/>
      <w:szCs w:val="24"/>
    </w:rPr>
  </w:style>
  <w:style w:type="paragraph" w:styleId="TOC9">
    <w:name w:val="toc 9"/>
    <w:basedOn w:val="Normal"/>
    <w:next w:val="Normal"/>
    <w:autoRedefine/>
    <w:uiPriority w:val="99"/>
    <w:semiHidden/>
    <w:unhideWhenUsed/>
    <w:rsid w:val="004A1D7E"/>
    <w:pPr>
      <w:ind w:left="2240"/>
    </w:pPr>
    <w:rPr>
      <w:rFonts w:cstheme="minorHAnsi"/>
      <w:b w:val="0"/>
      <w:sz w:val="20"/>
      <w:szCs w:val="24"/>
    </w:rPr>
  </w:style>
  <w:style w:type="paragraph" w:styleId="Revision">
    <w:name w:val="Revision"/>
    <w:hidden/>
    <w:uiPriority w:val="99"/>
    <w:semiHidden/>
    <w:rsid w:val="00131295"/>
    <w:pPr>
      <w:spacing w:after="0" w:line="240" w:lineRule="auto"/>
    </w:pPr>
    <w:rPr>
      <w:rFonts w:eastAsiaTheme="minorEastAsia"/>
      <w:b/>
      <w:color w:val="082A75" w:themeColor="text2"/>
      <w:sz w:val="28"/>
      <w:szCs w:val="22"/>
    </w:rPr>
  </w:style>
  <w:style w:type="character" w:styleId="UnresolvedMention">
    <w:name w:val="Unresolved Mention"/>
    <w:basedOn w:val="DefaultParagraphFont"/>
    <w:uiPriority w:val="99"/>
    <w:semiHidden/>
    <w:unhideWhenUsed/>
    <w:rsid w:val="008D6B29"/>
    <w:rPr>
      <w:color w:val="605E5C"/>
      <w:shd w:val="clear" w:color="auto" w:fill="E1DFDD"/>
    </w:rPr>
  </w:style>
  <w:style w:type="paragraph" w:customStyle="1" w:styleId="Figure">
    <w:name w:val="Figure"/>
    <w:basedOn w:val="CommentText"/>
    <w:autoRedefine/>
    <w:qFormat/>
    <w:rsid w:val="007A0842"/>
    <w:pPr>
      <w:jc w:val="center"/>
    </w:pPr>
    <w:rPr>
      <w:i/>
      <w:iCs/>
    </w:rPr>
  </w:style>
  <w:style w:type="paragraph" w:styleId="CommentText">
    <w:name w:val="annotation text"/>
    <w:basedOn w:val="Normal"/>
    <w:link w:val="CommentTextChar"/>
    <w:uiPriority w:val="99"/>
    <w:semiHidden/>
    <w:unhideWhenUsed/>
    <w:rsid w:val="00373B6A"/>
    <w:pPr>
      <w:spacing w:line="240" w:lineRule="auto"/>
    </w:pPr>
    <w:rPr>
      <w:sz w:val="20"/>
      <w:szCs w:val="20"/>
    </w:rPr>
  </w:style>
  <w:style w:type="character" w:customStyle="1" w:styleId="CommentTextChar">
    <w:name w:val="Comment Text Char"/>
    <w:basedOn w:val="DefaultParagraphFont"/>
    <w:link w:val="CommentText"/>
    <w:uiPriority w:val="99"/>
    <w:semiHidden/>
    <w:rsid w:val="00373B6A"/>
    <w:rPr>
      <w:rFonts w:eastAsiaTheme="minorEastAsia"/>
      <w:b/>
      <w:color w:val="082A75" w:themeColor="text2"/>
      <w:sz w:val="20"/>
      <w:szCs w:val="20"/>
    </w:rPr>
  </w:style>
  <w:style w:type="paragraph" w:styleId="NormalWeb">
    <w:name w:val="Normal (Web)"/>
    <w:basedOn w:val="Normal"/>
    <w:uiPriority w:val="99"/>
    <w:semiHidden/>
    <w:unhideWhenUsed/>
    <w:rsid w:val="008D4D42"/>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243">
      <w:bodyDiv w:val="1"/>
      <w:marLeft w:val="0"/>
      <w:marRight w:val="0"/>
      <w:marTop w:val="0"/>
      <w:marBottom w:val="0"/>
      <w:divBdr>
        <w:top w:val="none" w:sz="0" w:space="0" w:color="auto"/>
        <w:left w:val="none" w:sz="0" w:space="0" w:color="auto"/>
        <w:bottom w:val="none" w:sz="0" w:space="0" w:color="auto"/>
        <w:right w:val="none" w:sz="0" w:space="0" w:color="auto"/>
      </w:divBdr>
    </w:div>
    <w:div w:id="716661512">
      <w:bodyDiv w:val="1"/>
      <w:marLeft w:val="0"/>
      <w:marRight w:val="0"/>
      <w:marTop w:val="0"/>
      <w:marBottom w:val="0"/>
      <w:divBdr>
        <w:top w:val="none" w:sz="0" w:space="0" w:color="auto"/>
        <w:left w:val="none" w:sz="0" w:space="0" w:color="auto"/>
        <w:bottom w:val="none" w:sz="0" w:space="0" w:color="auto"/>
        <w:right w:val="none" w:sz="0" w:space="0" w:color="auto"/>
      </w:divBdr>
    </w:div>
    <w:div w:id="723333066">
      <w:bodyDiv w:val="1"/>
      <w:marLeft w:val="0"/>
      <w:marRight w:val="0"/>
      <w:marTop w:val="0"/>
      <w:marBottom w:val="0"/>
      <w:divBdr>
        <w:top w:val="none" w:sz="0" w:space="0" w:color="auto"/>
        <w:left w:val="none" w:sz="0" w:space="0" w:color="auto"/>
        <w:bottom w:val="none" w:sz="0" w:space="0" w:color="auto"/>
        <w:right w:val="none" w:sz="0" w:space="0" w:color="auto"/>
      </w:divBdr>
    </w:div>
    <w:div w:id="873351764">
      <w:bodyDiv w:val="1"/>
      <w:marLeft w:val="0"/>
      <w:marRight w:val="0"/>
      <w:marTop w:val="0"/>
      <w:marBottom w:val="0"/>
      <w:divBdr>
        <w:top w:val="none" w:sz="0" w:space="0" w:color="auto"/>
        <w:left w:val="none" w:sz="0" w:space="0" w:color="auto"/>
        <w:bottom w:val="none" w:sz="0" w:space="0" w:color="auto"/>
        <w:right w:val="none" w:sz="0" w:space="0" w:color="auto"/>
      </w:divBdr>
    </w:div>
    <w:div w:id="1022780248">
      <w:bodyDiv w:val="1"/>
      <w:marLeft w:val="0"/>
      <w:marRight w:val="0"/>
      <w:marTop w:val="0"/>
      <w:marBottom w:val="0"/>
      <w:divBdr>
        <w:top w:val="none" w:sz="0" w:space="0" w:color="auto"/>
        <w:left w:val="none" w:sz="0" w:space="0" w:color="auto"/>
        <w:bottom w:val="none" w:sz="0" w:space="0" w:color="auto"/>
        <w:right w:val="none" w:sz="0" w:space="0" w:color="auto"/>
      </w:divBdr>
      <w:divsChild>
        <w:div w:id="185797381">
          <w:marLeft w:val="0"/>
          <w:marRight w:val="0"/>
          <w:marTop w:val="0"/>
          <w:marBottom w:val="0"/>
          <w:divBdr>
            <w:top w:val="none" w:sz="0" w:space="0" w:color="auto"/>
            <w:left w:val="none" w:sz="0" w:space="0" w:color="auto"/>
            <w:bottom w:val="none" w:sz="0" w:space="0" w:color="auto"/>
            <w:right w:val="none" w:sz="0" w:space="0" w:color="auto"/>
          </w:divBdr>
          <w:divsChild>
            <w:div w:id="1396734541">
              <w:marLeft w:val="0"/>
              <w:marRight w:val="0"/>
              <w:marTop w:val="0"/>
              <w:marBottom w:val="0"/>
              <w:divBdr>
                <w:top w:val="none" w:sz="0" w:space="0" w:color="auto"/>
                <w:left w:val="none" w:sz="0" w:space="0" w:color="auto"/>
                <w:bottom w:val="none" w:sz="0" w:space="0" w:color="auto"/>
                <w:right w:val="none" w:sz="0" w:space="0" w:color="auto"/>
              </w:divBdr>
              <w:divsChild>
                <w:div w:id="16130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83152">
      <w:bodyDiv w:val="1"/>
      <w:marLeft w:val="0"/>
      <w:marRight w:val="0"/>
      <w:marTop w:val="0"/>
      <w:marBottom w:val="0"/>
      <w:divBdr>
        <w:top w:val="none" w:sz="0" w:space="0" w:color="auto"/>
        <w:left w:val="none" w:sz="0" w:space="0" w:color="auto"/>
        <w:bottom w:val="none" w:sz="0" w:space="0" w:color="auto"/>
        <w:right w:val="none" w:sz="0" w:space="0" w:color="auto"/>
      </w:divBdr>
      <w:divsChild>
        <w:div w:id="169028462">
          <w:marLeft w:val="0"/>
          <w:marRight w:val="0"/>
          <w:marTop w:val="0"/>
          <w:marBottom w:val="0"/>
          <w:divBdr>
            <w:top w:val="none" w:sz="0" w:space="0" w:color="auto"/>
            <w:left w:val="none" w:sz="0" w:space="0" w:color="auto"/>
            <w:bottom w:val="none" w:sz="0" w:space="0" w:color="auto"/>
            <w:right w:val="none" w:sz="0" w:space="0" w:color="auto"/>
          </w:divBdr>
          <w:divsChild>
            <w:div w:id="805203018">
              <w:marLeft w:val="0"/>
              <w:marRight w:val="0"/>
              <w:marTop w:val="0"/>
              <w:marBottom w:val="0"/>
              <w:divBdr>
                <w:top w:val="none" w:sz="0" w:space="0" w:color="auto"/>
                <w:left w:val="none" w:sz="0" w:space="0" w:color="auto"/>
                <w:bottom w:val="none" w:sz="0" w:space="0" w:color="auto"/>
                <w:right w:val="none" w:sz="0" w:space="0" w:color="auto"/>
              </w:divBdr>
              <w:divsChild>
                <w:div w:id="6130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3142">
      <w:bodyDiv w:val="1"/>
      <w:marLeft w:val="0"/>
      <w:marRight w:val="0"/>
      <w:marTop w:val="0"/>
      <w:marBottom w:val="0"/>
      <w:divBdr>
        <w:top w:val="none" w:sz="0" w:space="0" w:color="auto"/>
        <w:left w:val="none" w:sz="0" w:space="0" w:color="auto"/>
        <w:bottom w:val="none" w:sz="0" w:space="0" w:color="auto"/>
        <w:right w:val="none" w:sz="0" w:space="0" w:color="auto"/>
      </w:divBdr>
    </w:div>
    <w:div w:id="1219441765">
      <w:bodyDiv w:val="1"/>
      <w:marLeft w:val="0"/>
      <w:marRight w:val="0"/>
      <w:marTop w:val="0"/>
      <w:marBottom w:val="0"/>
      <w:divBdr>
        <w:top w:val="none" w:sz="0" w:space="0" w:color="auto"/>
        <w:left w:val="none" w:sz="0" w:space="0" w:color="auto"/>
        <w:bottom w:val="none" w:sz="0" w:space="0" w:color="auto"/>
        <w:right w:val="none" w:sz="0" w:space="0" w:color="auto"/>
      </w:divBdr>
      <w:divsChild>
        <w:div w:id="964234843">
          <w:marLeft w:val="0"/>
          <w:marRight w:val="0"/>
          <w:marTop w:val="0"/>
          <w:marBottom w:val="0"/>
          <w:divBdr>
            <w:top w:val="none" w:sz="0" w:space="0" w:color="auto"/>
            <w:left w:val="none" w:sz="0" w:space="0" w:color="auto"/>
            <w:bottom w:val="none" w:sz="0" w:space="0" w:color="auto"/>
            <w:right w:val="none" w:sz="0" w:space="0" w:color="auto"/>
          </w:divBdr>
          <w:divsChild>
            <w:div w:id="585307586">
              <w:marLeft w:val="0"/>
              <w:marRight w:val="0"/>
              <w:marTop w:val="0"/>
              <w:marBottom w:val="0"/>
              <w:divBdr>
                <w:top w:val="none" w:sz="0" w:space="0" w:color="auto"/>
                <w:left w:val="none" w:sz="0" w:space="0" w:color="auto"/>
                <w:bottom w:val="none" w:sz="0" w:space="0" w:color="auto"/>
                <w:right w:val="none" w:sz="0" w:space="0" w:color="auto"/>
              </w:divBdr>
              <w:divsChild>
                <w:div w:id="25467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9452">
      <w:bodyDiv w:val="1"/>
      <w:marLeft w:val="0"/>
      <w:marRight w:val="0"/>
      <w:marTop w:val="0"/>
      <w:marBottom w:val="0"/>
      <w:divBdr>
        <w:top w:val="none" w:sz="0" w:space="0" w:color="auto"/>
        <w:left w:val="none" w:sz="0" w:space="0" w:color="auto"/>
        <w:bottom w:val="none" w:sz="0" w:space="0" w:color="auto"/>
        <w:right w:val="none" w:sz="0" w:space="0" w:color="auto"/>
      </w:divBdr>
    </w:div>
    <w:div w:id="169360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Saeed77t@gmail.com"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eed/Library/Containers/com.microsoft.Word/Data/Library/Application%20Support/Microsoft/Office/16.0/DTS/Search/%7b62849950-3FED-344F-93D9-7ED26BE4B1B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625F26AA8B18E4287E0986A5F0F989C"/>
        <w:category>
          <w:name w:val="General"/>
          <w:gallery w:val="placeholder"/>
        </w:category>
        <w:types>
          <w:type w:val="bbPlcHdr"/>
        </w:types>
        <w:behaviors>
          <w:behavior w:val="content"/>
        </w:behaviors>
        <w:guid w:val="{9975E787-1416-B642-85CD-1A49795EC6F1}"/>
      </w:docPartPr>
      <w:docPartBody>
        <w:p w:rsidR="00C802DC" w:rsidRDefault="00000000">
          <w:pPr>
            <w:pStyle w:val="3625F26AA8B18E4287E0986A5F0F989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16</w:t>
          </w:r>
          <w:r w:rsidRPr="00D86945">
            <w:rPr>
              <w:rStyle w:val="SubtitleChar"/>
              <w:b/>
            </w:rPr>
            <w:fldChar w:fldCharType="end"/>
          </w:r>
        </w:p>
      </w:docPartBody>
    </w:docPart>
    <w:docPart>
      <w:docPartPr>
        <w:name w:val="6A699B7FDF48C441B0C08FFE874E415C"/>
        <w:category>
          <w:name w:val="General"/>
          <w:gallery w:val="placeholder"/>
        </w:category>
        <w:types>
          <w:type w:val="bbPlcHdr"/>
        </w:types>
        <w:behaviors>
          <w:behavior w:val="content"/>
        </w:behaviors>
        <w:guid w:val="{0A58FB42-C2BD-0444-BC90-CDEACE69B8F8}"/>
      </w:docPartPr>
      <w:docPartBody>
        <w:p w:rsidR="00C802DC" w:rsidRDefault="00000000">
          <w:pPr>
            <w:pStyle w:val="6A699B7FDF48C441B0C08FFE874E415C"/>
          </w:pPr>
          <w:r>
            <w:t>COMPANY NAME</w:t>
          </w:r>
        </w:p>
      </w:docPartBody>
    </w:docPart>
    <w:docPart>
      <w:docPartPr>
        <w:name w:val="979D909E5C124E4B81DFB22959E985FA"/>
        <w:category>
          <w:name w:val="General"/>
          <w:gallery w:val="placeholder"/>
        </w:category>
        <w:types>
          <w:type w:val="bbPlcHdr"/>
        </w:types>
        <w:behaviors>
          <w:behavior w:val="content"/>
        </w:behaviors>
        <w:guid w:val="{B7B8C9CE-CB48-1F4B-B3FA-BA5CEA09D845}"/>
      </w:docPartPr>
      <w:docPartBody>
        <w:p w:rsidR="00C802DC" w:rsidRDefault="00000000">
          <w:pPr>
            <w:pStyle w:val="979D909E5C124E4B81DFB22959E985F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CA5"/>
    <w:rsid w:val="00212289"/>
    <w:rsid w:val="004D6F78"/>
    <w:rsid w:val="007A4CA5"/>
    <w:rsid w:val="00C802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3625F26AA8B18E4287E0986A5F0F989C">
    <w:name w:val="3625F26AA8B18E4287E0986A5F0F989C"/>
  </w:style>
  <w:style w:type="paragraph" w:customStyle="1" w:styleId="6A699B7FDF48C441B0C08FFE874E415C">
    <w:name w:val="6A699B7FDF48C441B0C08FFE874E415C"/>
  </w:style>
  <w:style w:type="paragraph" w:customStyle="1" w:styleId="979D909E5C124E4B81DFB22959E985FA">
    <w:name w:val="979D909E5C124E4B81DFB22959E985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Reza Tahmasebi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591926-C254-BF45-B939-599A74BF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{62849950-3FED-344F-93D9-7ED26BE4B1B9}tf16392850_win32.dotx</Template>
  <TotalTime>413</TotalTime>
  <Pages>8</Pages>
  <Words>910</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Microsoft Office User</cp:lastModifiedBy>
  <cp:revision>47</cp:revision>
  <cp:lastPrinted>2006-08-01T17:47:00Z</cp:lastPrinted>
  <dcterms:created xsi:type="dcterms:W3CDTF">2022-11-16T13:01:00Z</dcterms:created>
  <dcterms:modified xsi:type="dcterms:W3CDTF">2023-01-20T16:32:00Z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